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960F0" w14:textId="77777777" w:rsidR="001D558C" w:rsidRPr="00CA417D" w:rsidRDefault="001D558C" w:rsidP="00CD6981"/>
    <w:p w14:paraId="4D58BA18" w14:textId="77777777" w:rsidR="001D558C" w:rsidRPr="00CA417D" w:rsidRDefault="001D558C" w:rsidP="001D558C">
      <w:pPr>
        <w:pStyle w:val="BodyText"/>
      </w:pPr>
    </w:p>
    <w:p w14:paraId="5FE7FB91" w14:textId="77777777" w:rsidR="001D558C" w:rsidRPr="00CA417D" w:rsidRDefault="001D558C" w:rsidP="001D558C">
      <w:pPr>
        <w:pStyle w:val="BodyText"/>
      </w:pPr>
    </w:p>
    <w:p w14:paraId="61AAC323" w14:textId="77777777" w:rsidR="001D558C" w:rsidRPr="00CA417D" w:rsidRDefault="001D558C" w:rsidP="001D558C">
      <w:pPr>
        <w:pStyle w:val="BodyText"/>
      </w:pPr>
    </w:p>
    <w:p w14:paraId="6F0D1145" w14:textId="77777777" w:rsidR="001D558C" w:rsidRPr="00CA417D" w:rsidRDefault="001D558C" w:rsidP="001D558C">
      <w:pPr>
        <w:pStyle w:val="BodyText"/>
      </w:pPr>
    </w:p>
    <w:p w14:paraId="635C720F" w14:textId="77777777" w:rsidR="001D558C" w:rsidRPr="00CA417D" w:rsidRDefault="001D558C" w:rsidP="001D558C">
      <w:pPr>
        <w:pStyle w:val="BodyText"/>
      </w:pPr>
    </w:p>
    <w:p w14:paraId="6C909C29" w14:textId="77777777" w:rsidR="001D558C" w:rsidRPr="00CA417D" w:rsidRDefault="001D558C" w:rsidP="001D558C">
      <w:pPr>
        <w:pStyle w:val="BodyText"/>
      </w:pPr>
    </w:p>
    <w:p w14:paraId="02C3D49F" w14:textId="77777777" w:rsidR="001D558C" w:rsidRPr="00CA417D" w:rsidRDefault="001D558C" w:rsidP="001D558C">
      <w:pPr>
        <w:pStyle w:val="BodyText"/>
      </w:pPr>
    </w:p>
    <w:p w14:paraId="2DC097D4" w14:textId="77777777" w:rsidR="001D558C" w:rsidRPr="00CA417D" w:rsidRDefault="001D558C" w:rsidP="001D558C">
      <w:pPr>
        <w:pStyle w:val="BodyText"/>
      </w:pPr>
    </w:p>
    <w:p w14:paraId="508D5F1B" w14:textId="77777777" w:rsidR="001D558C" w:rsidRPr="00CA417D" w:rsidRDefault="001D558C" w:rsidP="001D558C">
      <w:pPr>
        <w:pStyle w:val="BodyText"/>
      </w:pPr>
    </w:p>
    <w:p w14:paraId="5A867D67" w14:textId="77777777" w:rsidR="001D558C" w:rsidRPr="00CA417D" w:rsidRDefault="001D558C" w:rsidP="001D558C">
      <w:pPr>
        <w:pStyle w:val="BodyText"/>
      </w:pPr>
    </w:p>
    <w:p w14:paraId="7485B626" w14:textId="77777777" w:rsidR="001D558C" w:rsidRPr="00CA417D" w:rsidRDefault="001D558C" w:rsidP="001D558C">
      <w:pPr>
        <w:pStyle w:val="BodyText"/>
      </w:pPr>
    </w:p>
    <w:p w14:paraId="48A9D8EC" w14:textId="77777777" w:rsidR="001D558C" w:rsidRPr="00CA417D" w:rsidRDefault="001D558C" w:rsidP="001D558C">
      <w:pPr>
        <w:pStyle w:val="BodyText"/>
      </w:pPr>
    </w:p>
    <w:p w14:paraId="36F3BF29" w14:textId="77777777" w:rsidR="001D558C" w:rsidRPr="00CA417D" w:rsidRDefault="001D558C" w:rsidP="001D558C">
      <w:pPr>
        <w:pStyle w:val="BodyText"/>
      </w:pPr>
    </w:p>
    <w:p w14:paraId="3FF9512D" w14:textId="77777777" w:rsidR="001D558C" w:rsidRPr="00CA417D" w:rsidRDefault="001D558C" w:rsidP="001D558C">
      <w:pPr>
        <w:pStyle w:val="BodyText"/>
      </w:pPr>
      <w:r w:rsidRPr="00CA417D">
        <w:rPr>
          <w:noProof/>
        </w:rPr>
        <w:drawing>
          <wp:anchor distT="0" distB="0" distL="114300" distR="114300" simplePos="0" relativeHeight="251659264" behindDoc="0" locked="0" layoutInCell="1" allowOverlap="1" wp14:anchorId="6C68F950" wp14:editId="12315040">
            <wp:simplePos x="0" y="0"/>
            <wp:positionH relativeFrom="margin">
              <wp:align>center</wp:align>
            </wp:positionH>
            <wp:positionV relativeFrom="paragraph">
              <wp:posOffset>10160</wp:posOffset>
            </wp:positionV>
            <wp:extent cx="4443984" cy="1865376"/>
            <wp:effectExtent l="0" t="0" r="1270" b="1905"/>
            <wp:wrapNone/>
            <wp:docPr id="6" name="Picture 6"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3984" cy="1865376"/>
                    </a:xfrm>
                    <a:prstGeom prst="rect">
                      <a:avLst/>
                    </a:prstGeom>
                  </pic:spPr>
                </pic:pic>
              </a:graphicData>
            </a:graphic>
            <wp14:sizeRelH relativeFrom="page">
              <wp14:pctWidth>0</wp14:pctWidth>
            </wp14:sizeRelH>
            <wp14:sizeRelV relativeFrom="page">
              <wp14:pctHeight>0</wp14:pctHeight>
            </wp14:sizeRelV>
          </wp:anchor>
        </w:drawing>
      </w:r>
    </w:p>
    <w:p w14:paraId="5AABF78C" w14:textId="77777777" w:rsidR="001D558C" w:rsidRPr="00CA417D" w:rsidRDefault="001D558C" w:rsidP="001D558C">
      <w:pPr>
        <w:pStyle w:val="BodyText"/>
      </w:pPr>
    </w:p>
    <w:p w14:paraId="1244ABA6" w14:textId="77777777" w:rsidR="001D558C" w:rsidRPr="00CA417D" w:rsidRDefault="001D558C" w:rsidP="001D558C">
      <w:pPr>
        <w:pStyle w:val="BodyText"/>
      </w:pPr>
    </w:p>
    <w:p w14:paraId="6F79C775" w14:textId="77777777" w:rsidR="001D558C" w:rsidRPr="00CA417D" w:rsidRDefault="001D558C" w:rsidP="001D558C">
      <w:pPr>
        <w:pStyle w:val="BodyText"/>
      </w:pPr>
    </w:p>
    <w:p w14:paraId="2DE5D0A3" w14:textId="77777777" w:rsidR="001D558C" w:rsidRPr="00CA417D" w:rsidRDefault="001D558C" w:rsidP="001D558C">
      <w:pPr>
        <w:pStyle w:val="BodyText"/>
      </w:pPr>
    </w:p>
    <w:p w14:paraId="6481BDE0" w14:textId="77777777" w:rsidR="001D558C" w:rsidRPr="00CA417D" w:rsidRDefault="001D558C" w:rsidP="001D558C">
      <w:pPr>
        <w:pStyle w:val="BodyText"/>
      </w:pPr>
    </w:p>
    <w:p w14:paraId="605E3136" w14:textId="77777777" w:rsidR="001D558C" w:rsidRPr="00CA417D" w:rsidRDefault="001D558C" w:rsidP="001D558C">
      <w:pPr>
        <w:pStyle w:val="BodyText"/>
      </w:pPr>
    </w:p>
    <w:p w14:paraId="1892C19B" w14:textId="77777777" w:rsidR="001D558C" w:rsidRPr="00CA417D" w:rsidRDefault="001D558C" w:rsidP="001D558C">
      <w:pPr>
        <w:pStyle w:val="BodyText"/>
      </w:pPr>
    </w:p>
    <w:p w14:paraId="511A1ABE" w14:textId="77777777" w:rsidR="001D558C" w:rsidRPr="00CA417D" w:rsidRDefault="001D558C" w:rsidP="001D558C">
      <w:pPr>
        <w:pStyle w:val="BodyText"/>
      </w:pPr>
    </w:p>
    <w:p w14:paraId="7180D724" w14:textId="77777777" w:rsidR="001D558C" w:rsidRPr="00CA417D" w:rsidRDefault="001D558C" w:rsidP="001D558C">
      <w:pPr>
        <w:pStyle w:val="BodyText"/>
      </w:pPr>
    </w:p>
    <w:p w14:paraId="76CA8466" w14:textId="6B47583D" w:rsidR="001D558C" w:rsidRPr="00CA417D" w:rsidRDefault="00BC0687" w:rsidP="001D558C">
      <w:pPr>
        <w:pStyle w:val="BodyText"/>
        <w:jc w:val="center"/>
        <w:rPr>
          <w:b/>
          <w:bCs/>
          <w:sz w:val="40"/>
          <w:szCs w:val="40"/>
        </w:rPr>
      </w:pPr>
      <w:r>
        <w:rPr>
          <w:b/>
          <w:bCs/>
          <w:sz w:val="40"/>
          <w:szCs w:val="40"/>
        </w:rPr>
        <w:t xml:space="preserve">Document </w:t>
      </w:r>
      <w:r w:rsidR="002E31AD">
        <w:rPr>
          <w:b/>
          <w:bCs/>
          <w:sz w:val="40"/>
          <w:szCs w:val="40"/>
        </w:rPr>
        <w:t>Management</w:t>
      </w:r>
      <w:r>
        <w:rPr>
          <w:b/>
          <w:bCs/>
          <w:sz w:val="40"/>
          <w:szCs w:val="40"/>
        </w:rPr>
        <w:t xml:space="preserve"> Procedure</w:t>
      </w:r>
    </w:p>
    <w:p w14:paraId="524634DD" w14:textId="77777777" w:rsidR="001D558C" w:rsidRPr="00CA417D" w:rsidRDefault="001D558C" w:rsidP="001D558C">
      <w:pPr>
        <w:pStyle w:val="BodyText"/>
      </w:pPr>
    </w:p>
    <w:p w14:paraId="6A66ED35" w14:textId="77777777" w:rsidR="001D558C" w:rsidRPr="00CA417D" w:rsidRDefault="001D558C" w:rsidP="001D558C">
      <w:pPr>
        <w:pStyle w:val="BodyText"/>
      </w:pPr>
    </w:p>
    <w:p w14:paraId="09A6EBD0" w14:textId="77777777" w:rsidR="001D558C" w:rsidRPr="00CA417D" w:rsidRDefault="001D558C" w:rsidP="001D558C">
      <w:pPr>
        <w:pStyle w:val="BodyText"/>
      </w:pPr>
    </w:p>
    <w:p w14:paraId="63B15111" w14:textId="77777777" w:rsidR="001D558C" w:rsidRPr="00CA417D" w:rsidRDefault="001D558C" w:rsidP="001D558C">
      <w:pPr>
        <w:pStyle w:val="BodyText"/>
      </w:pPr>
    </w:p>
    <w:p w14:paraId="247FF675" w14:textId="77777777" w:rsidR="001D558C" w:rsidRPr="00CA417D" w:rsidRDefault="001D558C" w:rsidP="001D558C">
      <w:pPr>
        <w:pStyle w:val="BodyText"/>
      </w:pPr>
    </w:p>
    <w:p w14:paraId="5C1EB4F4" w14:textId="77777777" w:rsidR="001D558C" w:rsidRPr="00CA417D" w:rsidRDefault="001D558C" w:rsidP="001D558C">
      <w:pPr>
        <w:pStyle w:val="BodyText"/>
      </w:pPr>
    </w:p>
    <w:p w14:paraId="2110D54D" w14:textId="77777777" w:rsidR="001D558C" w:rsidRPr="00CA417D" w:rsidRDefault="001D558C" w:rsidP="001D558C">
      <w:pPr>
        <w:pStyle w:val="BodyText"/>
      </w:pPr>
    </w:p>
    <w:p w14:paraId="1DD3AA97" w14:textId="77777777" w:rsidR="001D558C" w:rsidRDefault="001D558C" w:rsidP="001D558C">
      <w:pPr>
        <w:pStyle w:val="BodyText"/>
      </w:pPr>
    </w:p>
    <w:p w14:paraId="5C441E7F" w14:textId="77777777" w:rsidR="001D558C" w:rsidRDefault="001D558C" w:rsidP="001D558C">
      <w:pPr>
        <w:pStyle w:val="BodyText"/>
      </w:pPr>
    </w:p>
    <w:p w14:paraId="3C52DE74" w14:textId="77777777" w:rsidR="001D558C" w:rsidRPr="00CA417D" w:rsidRDefault="001D558C" w:rsidP="001D558C">
      <w:pPr>
        <w:pStyle w:val="BodyText"/>
      </w:pPr>
    </w:p>
    <w:p w14:paraId="522CECB2" w14:textId="74B72C95" w:rsidR="001D558C" w:rsidRDefault="001D558C" w:rsidP="001D558C">
      <w:pPr>
        <w:pStyle w:val="BodyText"/>
      </w:pPr>
    </w:p>
    <w:p w14:paraId="2081395D" w14:textId="77777777" w:rsidR="001D558C" w:rsidRPr="00CA417D" w:rsidRDefault="001D558C" w:rsidP="001D558C">
      <w:pPr>
        <w:pStyle w:val="BodyText"/>
      </w:pPr>
    </w:p>
    <w:p w14:paraId="18827051" w14:textId="67BF1E1A" w:rsidR="001D558C" w:rsidRDefault="001D558C" w:rsidP="001D558C">
      <w:pPr>
        <w:spacing w:before="1"/>
        <w:ind w:right="648"/>
        <w:jc w:val="center"/>
        <w:rPr>
          <w:b/>
          <w:w w:val="95"/>
        </w:rPr>
      </w:pPr>
      <w:r w:rsidRPr="00A44951">
        <w:rPr>
          <w:b/>
          <w:color w:val="3F338E"/>
          <w:w w:val="95"/>
        </w:rPr>
        <w:t>Updated</w:t>
      </w:r>
      <w:r>
        <w:rPr>
          <w:b/>
          <w:w w:val="95"/>
        </w:rPr>
        <w:t xml:space="preserve"> July </w:t>
      </w:r>
      <w:r w:rsidR="00B27582">
        <w:rPr>
          <w:b/>
          <w:w w:val="95"/>
        </w:rPr>
        <w:t>20</w:t>
      </w:r>
      <w:r>
        <w:rPr>
          <w:b/>
          <w:w w:val="95"/>
        </w:rPr>
        <w:t>, 2021</w:t>
      </w:r>
    </w:p>
    <w:p w14:paraId="1B771243" w14:textId="16AC040E" w:rsidR="00B27582" w:rsidRDefault="00B27582" w:rsidP="001D558C">
      <w:pPr>
        <w:spacing w:before="1"/>
        <w:ind w:right="648"/>
        <w:jc w:val="center"/>
        <w:rPr>
          <w:b/>
          <w:w w:val="95"/>
        </w:rPr>
      </w:pPr>
      <w:r w:rsidRPr="002E31AD">
        <w:rPr>
          <w:b/>
          <w:color w:val="3F338E"/>
          <w:w w:val="95"/>
        </w:rPr>
        <w:t>DCN</w:t>
      </w:r>
      <w:r>
        <w:rPr>
          <w:b/>
          <w:w w:val="95"/>
        </w:rPr>
        <w:t xml:space="preserve"> DocMgmt</w:t>
      </w:r>
      <w:r w:rsidR="002E31AD">
        <w:rPr>
          <w:b/>
          <w:w w:val="95"/>
        </w:rPr>
        <w:t>Pro</w:t>
      </w:r>
      <w:r>
        <w:rPr>
          <w:b/>
          <w:w w:val="95"/>
        </w:rPr>
        <w:t>-SOP-</w:t>
      </w:r>
      <w:r w:rsidR="002E31AD">
        <w:rPr>
          <w:b/>
          <w:w w:val="95"/>
        </w:rPr>
        <w:t>001</w:t>
      </w:r>
    </w:p>
    <w:p w14:paraId="29F2B47F" w14:textId="0B847CDF" w:rsidR="00B27582" w:rsidRDefault="002E31AD" w:rsidP="001D558C">
      <w:pPr>
        <w:spacing w:before="1"/>
        <w:ind w:right="648"/>
        <w:jc w:val="center"/>
        <w:rPr>
          <w:b/>
        </w:rPr>
      </w:pPr>
      <w:r w:rsidRPr="002E31AD">
        <w:rPr>
          <w:b/>
          <w:color w:val="3F338E"/>
          <w:w w:val="95"/>
        </w:rPr>
        <w:t>Version</w:t>
      </w:r>
      <w:r w:rsidR="00B27582">
        <w:rPr>
          <w:b/>
          <w:w w:val="95"/>
        </w:rPr>
        <w:t xml:space="preserve"> 1.0</w:t>
      </w:r>
    </w:p>
    <w:p w14:paraId="5F1B8A7F" w14:textId="77777777" w:rsidR="001D558C" w:rsidRDefault="001D558C" w:rsidP="001D558C">
      <w:pPr>
        <w:sectPr w:rsidR="001D558C" w:rsidSect="001D558C">
          <w:headerReference w:type="default" r:id="rId8"/>
          <w:footerReference w:type="even" r:id="rId9"/>
          <w:footerReference w:type="default" r:id="rId10"/>
          <w:headerReference w:type="first" r:id="rId11"/>
          <w:pgSz w:w="12240" w:h="15840"/>
          <w:pgMar w:top="720" w:right="720" w:bottom="720" w:left="720" w:header="144" w:footer="576" w:gutter="0"/>
          <w:cols w:space="720"/>
          <w:titlePg/>
          <w:docGrid w:linePitch="381"/>
        </w:sectPr>
      </w:pPr>
    </w:p>
    <w:sdt>
      <w:sdtPr>
        <w:rPr>
          <w:rFonts w:asciiTheme="minorHAnsi" w:eastAsia="Verdana" w:hAnsiTheme="minorHAnsi" w:cs="Verdana"/>
          <w:b w:val="0"/>
          <w:bCs w:val="0"/>
          <w:color w:val="auto"/>
          <w:sz w:val="24"/>
          <w:szCs w:val="22"/>
          <w:lang w:bidi="en-US"/>
        </w:rPr>
        <w:id w:val="-1115279545"/>
        <w:docPartObj>
          <w:docPartGallery w:val="Table of Contents"/>
          <w:docPartUnique/>
        </w:docPartObj>
      </w:sdtPr>
      <w:sdtEndPr>
        <w:rPr>
          <w:rFonts w:ascii="Open Sans" w:hAnsi="Open Sans"/>
          <w:noProof/>
        </w:rPr>
      </w:sdtEndPr>
      <w:sdtContent>
        <w:p w14:paraId="3E9D1762" w14:textId="77777777" w:rsidR="001D558C" w:rsidRPr="00CD6981" w:rsidRDefault="001D558C" w:rsidP="00E730A3">
          <w:pPr>
            <w:pStyle w:val="TOCHeading"/>
            <w:spacing w:line="240" w:lineRule="auto"/>
            <w:jc w:val="center"/>
            <w:rPr>
              <w:rFonts w:ascii="Open Sans SemiBold" w:hAnsi="Open Sans SemiBold" w:cs="Open Sans SemiBold"/>
              <w:color w:val="3F338E"/>
            </w:rPr>
          </w:pPr>
          <w:r w:rsidRPr="00CD6981">
            <w:rPr>
              <w:rFonts w:ascii="Open Sans SemiBold" w:hAnsi="Open Sans SemiBold" w:cs="Open Sans SemiBold"/>
              <w:color w:val="3F338E"/>
            </w:rPr>
            <w:t>Table of Contents</w:t>
          </w:r>
        </w:p>
        <w:p w14:paraId="5DA8CBEB" w14:textId="342CCBDC" w:rsidR="00E730A3" w:rsidRDefault="00030996">
          <w:pPr>
            <w:pStyle w:val="TOC1"/>
            <w:tabs>
              <w:tab w:val="right" w:leader="dot" w:pos="10790"/>
            </w:tabs>
            <w:rPr>
              <w:rFonts w:asciiTheme="minorHAnsi" w:eastAsiaTheme="minorEastAsia" w:hAnsiTheme="minorHAnsi" w:cstheme="minorBidi"/>
              <w:b w:val="0"/>
              <w:bCs w:val="0"/>
              <w:caps w:val="0"/>
              <w:noProof/>
              <w:szCs w:val="24"/>
              <w:u w:val="none"/>
              <w:lang w:bidi="ar-SA"/>
            </w:rPr>
          </w:pPr>
          <w:r>
            <w:rPr>
              <w:rFonts w:cs="Verdana"/>
              <w:b w:val="0"/>
              <w:bCs w:val="0"/>
              <w:caps w:val="0"/>
              <w:u w:val="none"/>
            </w:rPr>
            <w:fldChar w:fldCharType="begin"/>
          </w:r>
          <w:r>
            <w:instrText xml:space="preserve"> TOC \o "1-3" \h \z \u </w:instrText>
          </w:r>
          <w:r>
            <w:rPr>
              <w:rFonts w:cs="Verdana"/>
              <w:b w:val="0"/>
              <w:bCs w:val="0"/>
              <w:caps w:val="0"/>
              <w:u w:val="none"/>
            </w:rPr>
            <w:fldChar w:fldCharType="separate"/>
          </w:r>
          <w:hyperlink w:anchor="_Toc77672532" w:history="1">
            <w:r w:rsidR="00E730A3" w:rsidRPr="00F124D6">
              <w:rPr>
                <w:rStyle w:val="Hyperlink"/>
                <w:noProof/>
              </w:rPr>
              <w:t>Purpose</w:t>
            </w:r>
            <w:r w:rsidR="00E730A3">
              <w:rPr>
                <w:noProof/>
                <w:webHidden/>
              </w:rPr>
              <w:tab/>
            </w:r>
            <w:r w:rsidR="00E730A3">
              <w:rPr>
                <w:noProof/>
                <w:webHidden/>
              </w:rPr>
              <w:fldChar w:fldCharType="begin"/>
            </w:r>
            <w:r w:rsidR="00E730A3">
              <w:rPr>
                <w:noProof/>
                <w:webHidden/>
              </w:rPr>
              <w:instrText xml:space="preserve"> PAGEREF _Toc77672532 \h </w:instrText>
            </w:r>
            <w:r w:rsidR="00E730A3">
              <w:rPr>
                <w:noProof/>
                <w:webHidden/>
              </w:rPr>
            </w:r>
            <w:r w:rsidR="00E730A3">
              <w:rPr>
                <w:noProof/>
                <w:webHidden/>
              </w:rPr>
              <w:fldChar w:fldCharType="separate"/>
            </w:r>
            <w:r w:rsidR="00E730A3">
              <w:rPr>
                <w:noProof/>
                <w:webHidden/>
              </w:rPr>
              <w:t>3</w:t>
            </w:r>
            <w:r w:rsidR="00E730A3">
              <w:rPr>
                <w:noProof/>
                <w:webHidden/>
              </w:rPr>
              <w:fldChar w:fldCharType="end"/>
            </w:r>
          </w:hyperlink>
        </w:p>
        <w:p w14:paraId="2FA3CC3E" w14:textId="28442A41"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33" w:history="1">
            <w:r w:rsidRPr="00F124D6">
              <w:rPr>
                <w:rStyle w:val="Hyperlink"/>
                <w:noProof/>
              </w:rPr>
              <w:t>Document Control</w:t>
            </w:r>
            <w:r>
              <w:rPr>
                <w:noProof/>
                <w:webHidden/>
              </w:rPr>
              <w:tab/>
            </w:r>
            <w:r>
              <w:rPr>
                <w:noProof/>
                <w:webHidden/>
              </w:rPr>
              <w:fldChar w:fldCharType="begin"/>
            </w:r>
            <w:r>
              <w:rPr>
                <w:noProof/>
                <w:webHidden/>
              </w:rPr>
              <w:instrText xml:space="preserve"> PAGEREF _Toc77672533 \h </w:instrText>
            </w:r>
            <w:r>
              <w:rPr>
                <w:noProof/>
                <w:webHidden/>
              </w:rPr>
            </w:r>
            <w:r>
              <w:rPr>
                <w:noProof/>
                <w:webHidden/>
              </w:rPr>
              <w:fldChar w:fldCharType="separate"/>
            </w:r>
            <w:r>
              <w:rPr>
                <w:noProof/>
                <w:webHidden/>
              </w:rPr>
              <w:t>3</w:t>
            </w:r>
            <w:r>
              <w:rPr>
                <w:noProof/>
                <w:webHidden/>
              </w:rPr>
              <w:fldChar w:fldCharType="end"/>
            </w:r>
          </w:hyperlink>
        </w:p>
        <w:p w14:paraId="39DF2025" w14:textId="7329B187" w:rsidR="00E730A3" w:rsidRDefault="00E730A3">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672534" w:history="1">
            <w:r w:rsidRPr="00F124D6">
              <w:rPr>
                <w:rStyle w:val="Hyperlink"/>
                <w:noProof/>
              </w:rPr>
              <w:t>Definition</w:t>
            </w:r>
            <w:r>
              <w:rPr>
                <w:noProof/>
                <w:webHidden/>
              </w:rPr>
              <w:tab/>
            </w:r>
            <w:r>
              <w:rPr>
                <w:noProof/>
                <w:webHidden/>
              </w:rPr>
              <w:fldChar w:fldCharType="begin"/>
            </w:r>
            <w:r>
              <w:rPr>
                <w:noProof/>
                <w:webHidden/>
              </w:rPr>
              <w:instrText xml:space="preserve"> PAGEREF _Toc77672534 \h </w:instrText>
            </w:r>
            <w:r>
              <w:rPr>
                <w:noProof/>
                <w:webHidden/>
              </w:rPr>
            </w:r>
            <w:r>
              <w:rPr>
                <w:noProof/>
                <w:webHidden/>
              </w:rPr>
              <w:fldChar w:fldCharType="separate"/>
            </w:r>
            <w:r>
              <w:rPr>
                <w:noProof/>
                <w:webHidden/>
              </w:rPr>
              <w:t>3</w:t>
            </w:r>
            <w:r>
              <w:rPr>
                <w:noProof/>
                <w:webHidden/>
              </w:rPr>
              <w:fldChar w:fldCharType="end"/>
            </w:r>
          </w:hyperlink>
        </w:p>
        <w:p w14:paraId="3FE0F911" w14:textId="0E684F04" w:rsidR="00E730A3" w:rsidRDefault="00E730A3">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672535" w:history="1">
            <w:r w:rsidRPr="00F124D6">
              <w:rPr>
                <w:rStyle w:val="Hyperlink"/>
                <w:noProof/>
              </w:rPr>
              <w:t>Scope</w:t>
            </w:r>
            <w:r>
              <w:rPr>
                <w:noProof/>
                <w:webHidden/>
              </w:rPr>
              <w:tab/>
            </w:r>
            <w:r>
              <w:rPr>
                <w:noProof/>
                <w:webHidden/>
              </w:rPr>
              <w:fldChar w:fldCharType="begin"/>
            </w:r>
            <w:r>
              <w:rPr>
                <w:noProof/>
                <w:webHidden/>
              </w:rPr>
              <w:instrText xml:space="preserve"> PAGEREF _Toc77672535 \h </w:instrText>
            </w:r>
            <w:r>
              <w:rPr>
                <w:noProof/>
                <w:webHidden/>
              </w:rPr>
            </w:r>
            <w:r>
              <w:rPr>
                <w:noProof/>
                <w:webHidden/>
              </w:rPr>
              <w:fldChar w:fldCharType="separate"/>
            </w:r>
            <w:r>
              <w:rPr>
                <w:noProof/>
                <w:webHidden/>
              </w:rPr>
              <w:t>4</w:t>
            </w:r>
            <w:r>
              <w:rPr>
                <w:noProof/>
                <w:webHidden/>
              </w:rPr>
              <w:fldChar w:fldCharType="end"/>
            </w:r>
          </w:hyperlink>
        </w:p>
        <w:p w14:paraId="34BFE1E9" w14:textId="35AB9C0E" w:rsidR="00E730A3" w:rsidRDefault="00E730A3">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672536" w:history="1">
            <w:r w:rsidRPr="00F124D6">
              <w:rPr>
                <w:rStyle w:val="Hyperlink"/>
                <w:noProof/>
              </w:rPr>
              <w:t>Responsibilities</w:t>
            </w:r>
            <w:r>
              <w:rPr>
                <w:noProof/>
                <w:webHidden/>
              </w:rPr>
              <w:tab/>
            </w:r>
            <w:r>
              <w:rPr>
                <w:noProof/>
                <w:webHidden/>
              </w:rPr>
              <w:fldChar w:fldCharType="begin"/>
            </w:r>
            <w:r>
              <w:rPr>
                <w:noProof/>
                <w:webHidden/>
              </w:rPr>
              <w:instrText xml:space="preserve"> PAGEREF _Toc77672536 \h </w:instrText>
            </w:r>
            <w:r>
              <w:rPr>
                <w:noProof/>
                <w:webHidden/>
              </w:rPr>
            </w:r>
            <w:r>
              <w:rPr>
                <w:noProof/>
                <w:webHidden/>
              </w:rPr>
              <w:fldChar w:fldCharType="separate"/>
            </w:r>
            <w:r>
              <w:rPr>
                <w:noProof/>
                <w:webHidden/>
              </w:rPr>
              <w:t>4</w:t>
            </w:r>
            <w:r>
              <w:rPr>
                <w:noProof/>
                <w:webHidden/>
              </w:rPr>
              <w:fldChar w:fldCharType="end"/>
            </w:r>
          </w:hyperlink>
        </w:p>
        <w:p w14:paraId="404A6E3A" w14:textId="38CC2026"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37" w:history="1">
            <w:r w:rsidRPr="00F124D6">
              <w:rPr>
                <w:rStyle w:val="Hyperlink"/>
                <w:noProof/>
              </w:rPr>
              <w:t>Managing Director</w:t>
            </w:r>
            <w:r>
              <w:rPr>
                <w:noProof/>
                <w:webHidden/>
              </w:rPr>
              <w:tab/>
            </w:r>
            <w:r>
              <w:rPr>
                <w:noProof/>
                <w:webHidden/>
              </w:rPr>
              <w:fldChar w:fldCharType="begin"/>
            </w:r>
            <w:r>
              <w:rPr>
                <w:noProof/>
                <w:webHidden/>
              </w:rPr>
              <w:instrText xml:space="preserve"> PAGEREF _Toc77672537 \h </w:instrText>
            </w:r>
            <w:r>
              <w:rPr>
                <w:noProof/>
                <w:webHidden/>
              </w:rPr>
            </w:r>
            <w:r>
              <w:rPr>
                <w:noProof/>
                <w:webHidden/>
              </w:rPr>
              <w:fldChar w:fldCharType="separate"/>
            </w:r>
            <w:r>
              <w:rPr>
                <w:noProof/>
                <w:webHidden/>
              </w:rPr>
              <w:t>4</w:t>
            </w:r>
            <w:r>
              <w:rPr>
                <w:noProof/>
                <w:webHidden/>
              </w:rPr>
              <w:fldChar w:fldCharType="end"/>
            </w:r>
          </w:hyperlink>
        </w:p>
        <w:p w14:paraId="027384F6" w14:textId="7C3C373B"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38" w:history="1">
            <w:r w:rsidRPr="00F124D6">
              <w:rPr>
                <w:rStyle w:val="Hyperlink"/>
                <w:noProof/>
              </w:rPr>
              <w:t>Document Controller</w:t>
            </w:r>
            <w:r>
              <w:rPr>
                <w:noProof/>
                <w:webHidden/>
              </w:rPr>
              <w:tab/>
            </w:r>
            <w:r>
              <w:rPr>
                <w:noProof/>
                <w:webHidden/>
              </w:rPr>
              <w:fldChar w:fldCharType="begin"/>
            </w:r>
            <w:r>
              <w:rPr>
                <w:noProof/>
                <w:webHidden/>
              </w:rPr>
              <w:instrText xml:space="preserve"> PAGEREF _Toc77672538 \h </w:instrText>
            </w:r>
            <w:r>
              <w:rPr>
                <w:noProof/>
                <w:webHidden/>
              </w:rPr>
            </w:r>
            <w:r>
              <w:rPr>
                <w:noProof/>
                <w:webHidden/>
              </w:rPr>
              <w:fldChar w:fldCharType="separate"/>
            </w:r>
            <w:r>
              <w:rPr>
                <w:noProof/>
                <w:webHidden/>
              </w:rPr>
              <w:t>4</w:t>
            </w:r>
            <w:r>
              <w:rPr>
                <w:noProof/>
                <w:webHidden/>
              </w:rPr>
              <w:fldChar w:fldCharType="end"/>
            </w:r>
          </w:hyperlink>
        </w:p>
        <w:p w14:paraId="24C07556" w14:textId="3E208585"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39" w:history="1">
            <w:r w:rsidRPr="00F124D6">
              <w:rPr>
                <w:rStyle w:val="Hyperlink"/>
                <w:noProof/>
              </w:rPr>
              <w:t>Employees</w:t>
            </w:r>
            <w:r>
              <w:rPr>
                <w:noProof/>
                <w:webHidden/>
              </w:rPr>
              <w:tab/>
            </w:r>
            <w:r>
              <w:rPr>
                <w:noProof/>
                <w:webHidden/>
              </w:rPr>
              <w:fldChar w:fldCharType="begin"/>
            </w:r>
            <w:r>
              <w:rPr>
                <w:noProof/>
                <w:webHidden/>
              </w:rPr>
              <w:instrText xml:space="preserve"> PAGEREF _Toc77672539 \h </w:instrText>
            </w:r>
            <w:r>
              <w:rPr>
                <w:noProof/>
                <w:webHidden/>
              </w:rPr>
            </w:r>
            <w:r>
              <w:rPr>
                <w:noProof/>
                <w:webHidden/>
              </w:rPr>
              <w:fldChar w:fldCharType="separate"/>
            </w:r>
            <w:r>
              <w:rPr>
                <w:noProof/>
                <w:webHidden/>
              </w:rPr>
              <w:t>5</w:t>
            </w:r>
            <w:r>
              <w:rPr>
                <w:noProof/>
                <w:webHidden/>
              </w:rPr>
              <w:fldChar w:fldCharType="end"/>
            </w:r>
          </w:hyperlink>
        </w:p>
        <w:p w14:paraId="06621EEB" w14:textId="60B98889" w:rsidR="00E730A3" w:rsidRDefault="00E730A3">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672540" w:history="1">
            <w:r w:rsidRPr="00F124D6">
              <w:rPr>
                <w:rStyle w:val="Hyperlink"/>
                <w:noProof/>
              </w:rPr>
              <w:t>Document Types</w:t>
            </w:r>
            <w:r>
              <w:rPr>
                <w:noProof/>
                <w:webHidden/>
              </w:rPr>
              <w:tab/>
            </w:r>
            <w:r>
              <w:rPr>
                <w:noProof/>
                <w:webHidden/>
              </w:rPr>
              <w:fldChar w:fldCharType="begin"/>
            </w:r>
            <w:r>
              <w:rPr>
                <w:noProof/>
                <w:webHidden/>
              </w:rPr>
              <w:instrText xml:space="preserve"> PAGEREF _Toc77672540 \h </w:instrText>
            </w:r>
            <w:r>
              <w:rPr>
                <w:noProof/>
                <w:webHidden/>
              </w:rPr>
            </w:r>
            <w:r>
              <w:rPr>
                <w:noProof/>
                <w:webHidden/>
              </w:rPr>
              <w:fldChar w:fldCharType="separate"/>
            </w:r>
            <w:r>
              <w:rPr>
                <w:noProof/>
                <w:webHidden/>
              </w:rPr>
              <w:t>5</w:t>
            </w:r>
            <w:r>
              <w:rPr>
                <w:noProof/>
                <w:webHidden/>
              </w:rPr>
              <w:fldChar w:fldCharType="end"/>
            </w:r>
          </w:hyperlink>
        </w:p>
        <w:p w14:paraId="7D48CA1A" w14:textId="730D6F38"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41" w:history="1">
            <w:r w:rsidRPr="00F124D6">
              <w:rPr>
                <w:rStyle w:val="Hyperlink"/>
                <w:noProof/>
              </w:rPr>
              <w:t>Controlled Documents</w:t>
            </w:r>
            <w:r>
              <w:rPr>
                <w:noProof/>
                <w:webHidden/>
              </w:rPr>
              <w:tab/>
            </w:r>
            <w:r>
              <w:rPr>
                <w:noProof/>
                <w:webHidden/>
              </w:rPr>
              <w:fldChar w:fldCharType="begin"/>
            </w:r>
            <w:r>
              <w:rPr>
                <w:noProof/>
                <w:webHidden/>
              </w:rPr>
              <w:instrText xml:space="preserve"> PAGEREF _Toc77672541 \h </w:instrText>
            </w:r>
            <w:r>
              <w:rPr>
                <w:noProof/>
                <w:webHidden/>
              </w:rPr>
            </w:r>
            <w:r>
              <w:rPr>
                <w:noProof/>
                <w:webHidden/>
              </w:rPr>
              <w:fldChar w:fldCharType="separate"/>
            </w:r>
            <w:r>
              <w:rPr>
                <w:noProof/>
                <w:webHidden/>
              </w:rPr>
              <w:t>5</w:t>
            </w:r>
            <w:r>
              <w:rPr>
                <w:noProof/>
                <w:webHidden/>
              </w:rPr>
              <w:fldChar w:fldCharType="end"/>
            </w:r>
          </w:hyperlink>
        </w:p>
        <w:p w14:paraId="6C7E3224" w14:textId="5943598B"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42" w:history="1">
            <w:r w:rsidRPr="00F124D6">
              <w:rPr>
                <w:rStyle w:val="Hyperlink"/>
                <w:noProof/>
              </w:rPr>
              <w:t>Non-Controlled Documents</w:t>
            </w:r>
            <w:r>
              <w:rPr>
                <w:noProof/>
                <w:webHidden/>
              </w:rPr>
              <w:tab/>
            </w:r>
            <w:r>
              <w:rPr>
                <w:noProof/>
                <w:webHidden/>
              </w:rPr>
              <w:fldChar w:fldCharType="begin"/>
            </w:r>
            <w:r>
              <w:rPr>
                <w:noProof/>
                <w:webHidden/>
              </w:rPr>
              <w:instrText xml:space="preserve"> PAGEREF _Toc77672542 \h </w:instrText>
            </w:r>
            <w:r>
              <w:rPr>
                <w:noProof/>
                <w:webHidden/>
              </w:rPr>
            </w:r>
            <w:r>
              <w:rPr>
                <w:noProof/>
                <w:webHidden/>
              </w:rPr>
              <w:fldChar w:fldCharType="separate"/>
            </w:r>
            <w:r>
              <w:rPr>
                <w:noProof/>
                <w:webHidden/>
              </w:rPr>
              <w:t>5</w:t>
            </w:r>
            <w:r>
              <w:rPr>
                <w:noProof/>
                <w:webHidden/>
              </w:rPr>
              <w:fldChar w:fldCharType="end"/>
            </w:r>
          </w:hyperlink>
        </w:p>
        <w:p w14:paraId="40568218" w14:textId="13310F58" w:rsidR="00E730A3" w:rsidRDefault="00E730A3">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672543" w:history="1">
            <w:r w:rsidRPr="00F124D6">
              <w:rPr>
                <w:rStyle w:val="Hyperlink"/>
                <w:noProof/>
              </w:rPr>
              <w:t>Procedure</w:t>
            </w:r>
            <w:r>
              <w:rPr>
                <w:noProof/>
                <w:webHidden/>
              </w:rPr>
              <w:tab/>
            </w:r>
            <w:r>
              <w:rPr>
                <w:noProof/>
                <w:webHidden/>
              </w:rPr>
              <w:fldChar w:fldCharType="begin"/>
            </w:r>
            <w:r>
              <w:rPr>
                <w:noProof/>
                <w:webHidden/>
              </w:rPr>
              <w:instrText xml:space="preserve"> PAGEREF _Toc77672543 \h </w:instrText>
            </w:r>
            <w:r>
              <w:rPr>
                <w:noProof/>
                <w:webHidden/>
              </w:rPr>
            </w:r>
            <w:r>
              <w:rPr>
                <w:noProof/>
                <w:webHidden/>
              </w:rPr>
              <w:fldChar w:fldCharType="separate"/>
            </w:r>
            <w:r>
              <w:rPr>
                <w:noProof/>
                <w:webHidden/>
              </w:rPr>
              <w:t>5</w:t>
            </w:r>
            <w:r>
              <w:rPr>
                <w:noProof/>
                <w:webHidden/>
              </w:rPr>
              <w:fldChar w:fldCharType="end"/>
            </w:r>
          </w:hyperlink>
        </w:p>
        <w:p w14:paraId="51C9A5AA" w14:textId="1D8E8371"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44" w:history="1">
            <w:r w:rsidRPr="00F124D6">
              <w:rPr>
                <w:rStyle w:val="Hyperlink"/>
                <w:noProof/>
              </w:rPr>
              <w:t>Document Creation</w:t>
            </w:r>
            <w:r>
              <w:rPr>
                <w:noProof/>
                <w:webHidden/>
              </w:rPr>
              <w:tab/>
            </w:r>
            <w:r>
              <w:rPr>
                <w:noProof/>
                <w:webHidden/>
              </w:rPr>
              <w:fldChar w:fldCharType="begin"/>
            </w:r>
            <w:r>
              <w:rPr>
                <w:noProof/>
                <w:webHidden/>
              </w:rPr>
              <w:instrText xml:space="preserve"> PAGEREF _Toc77672544 \h </w:instrText>
            </w:r>
            <w:r>
              <w:rPr>
                <w:noProof/>
                <w:webHidden/>
              </w:rPr>
            </w:r>
            <w:r>
              <w:rPr>
                <w:noProof/>
                <w:webHidden/>
              </w:rPr>
              <w:fldChar w:fldCharType="separate"/>
            </w:r>
            <w:r>
              <w:rPr>
                <w:noProof/>
                <w:webHidden/>
              </w:rPr>
              <w:t>5</w:t>
            </w:r>
            <w:r>
              <w:rPr>
                <w:noProof/>
                <w:webHidden/>
              </w:rPr>
              <w:fldChar w:fldCharType="end"/>
            </w:r>
          </w:hyperlink>
        </w:p>
        <w:p w14:paraId="3FE54785" w14:textId="241439EF"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45" w:history="1">
            <w:r w:rsidRPr="00F124D6">
              <w:rPr>
                <w:rStyle w:val="Hyperlink"/>
                <w:noProof/>
              </w:rPr>
              <w:t>Document Format</w:t>
            </w:r>
            <w:r>
              <w:rPr>
                <w:noProof/>
                <w:webHidden/>
              </w:rPr>
              <w:tab/>
            </w:r>
            <w:r>
              <w:rPr>
                <w:noProof/>
                <w:webHidden/>
              </w:rPr>
              <w:fldChar w:fldCharType="begin"/>
            </w:r>
            <w:r>
              <w:rPr>
                <w:noProof/>
                <w:webHidden/>
              </w:rPr>
              <w:instrText xml:space="preserve"> PAGEREF _Toc77672545 \h </w:instrText>
            </w:r>
            <w:r>
              <w:rPr>
                <w:noProof/>
                <w:webHidden/>
              </w:rPr>
            </w:r>
            <w:r>
              <w:rPr>
                <w:noProof/>
                <w:webHidden/>
              </w:rPr>
              <w:fldChar w:fldCharType="separate"/>
            </w:r>
            <w:r>
              <w:rPr>
                <w:noProof/>
                <w:webHidden/>
              </w:rPr>
              <w:t>6</w:t>
            </w:r>
            <w:r>
              <w:rPr>
                <w:noProof/>
                <w:webHidden/>
              </w:rPr>
              <w:fldChar w:fldCharType="end"/>
            </w:r>
          </w:hyperlink>
        </w:p>
        <w:p w14:paraId="59F58E35" w14:textId="38B5C556" w:rsidR="00E730A3" w:rsidRDefault="00E730A3">
          <w:pPr>
            <w:pStyle w:val="TOC3"/>
            <w:tabs>
              <w:tab w:val="right" w:leader="dot" w:pos="10790"/>
            </w:tabs>
            <w:rPr>
              <w:rFonts w:asciiTheme="minorHAnsi" w:eastAsiaTheme="minorEastAsia" w:hAnsiTheme="minorHAnsi" w:cstheme="minorBidi"/>
              <w:noProof/>
              <w:szCs w:val="24"/>
              <w:lang w:bidi="ar-SA"/>
            </w:rPr>
          </w:pPr>
          <w:hyperlink w:anchor="_Toc77672546" w:history="1">
            <w:r w:rsidRPr="00F124D6">
              <w:rPr>
                <w:rStyle w:val="Hyperlink"/>
                <w:noProof/>
              </w:rPr>
              <w:t>Policies</w:t>
            </w:r>
            <w:r>
              <w:rPr>
                <w:noProof/>
                <w:webHidden/>
              </w:rPr>
              <w:tab/>
            </w:r>
            <w:r>
              <w:rPr>
                <w:noProof/>
                <w:webHidden/>
              </w:rPr>
              <w:fldChar w:fldCharType="begin"/>
            </w:r>
            <w:r>
              <w:rPr>
                <w:noProof/>
                <w:webHidden/>
              </w:rPr>
              <w:instrText xml:space="preserve"> PAGEREF _Toc77672546 \h </w:instrText>
            </w:r>
            <w:r>
              <w:rPr>
                <w:noProof/>
                <w:webHidden/>
              </w:rPr>
            </w:r>
            <w:r>
              <w:rPr>
                <w:noProof/>
                <w:webHidden/>
              </w:rPr>
              <w:fldChar w:fldCharType="separate"/>
            </w:r>
            <w:r>
              <w:rPr>
                <w:noProof/>
                <w:webHidden/>
              </w:rPr>
              <w:t>6</w:t>
            </w:r>
            <w:r>
              <w:rPr>
                <w:noProof/>
                <w:webHidden/>
              </w:rPr>
              <w:fldChar w:fldCharType="end"/>
            </w:r>
          </w:hyperlink>
        </w:p>
        <w:p w14:paraId="3C5D7FBD" w14:textId="19EEEE8E" w:rsidR="00E730A3" w:rsidRDefault="00E730A3">
          <w:pPr>
            <w:pStyle w:val="TOC3"/>
            <w:tabs>
              <w:tab w:val="right" w:leader="dot" w:pos="10790"/>
            </w:tabs>
            <w:rPr>
              <w:rFonts w:asciiTheme="minorHAnsi" w:eastAsiaTheme="minorEastAsia" w:hAnsiTheme="minorHAnsi" w:cstheme="minorBidi"/>
              <w:noProof/>
              <w:szCs w:val="24"/>
              <w:lang w:bidi="ar-SA"/>
            </w:rPr>
          </w:pPr>
          <w:hyperlink w:anchor="_Toc77672547" w:history="1">
            <w:r w:rsidRPr="00F124D6">
              <w:rPr>
                <w:rStyle w:val="Hyperlink"/>
                <w:noProof/>
              </w:rPr>
              <w:t>Procedures</w:t>
            </w:r>
            <w:r>
              <w:rPr>
                <w:noProof/>
                <w:webHidden/>
              </w:rPr>
              <w:tab/>
            </w:r>
            <w:r>
              <w:rPr>
                <w:noProof/>
                <w:webHidden/>
              </w:rPr>
              <w:fldChar w:fldCharType="begin"/>
            </w:r>
            <w:r>
              <w:rPr>
                <w:noProof/>
                <w:webHidden/>
              </w:rPr>
              <w:instrText xml:space="preserve"> PAGEREF _Toc77672547 \h </w:instrText>
            </w:r>
            <w:r>
              <w:rPr>
                <w:noProof/>
                <w:webHidden/>
              </w:rPr>
            </w:r>
            <w:r>
              <w:rPr>
                <w:noProof/>
                <w:webHidden/>
              </w:rPr>
              <w:fldChar w:fldCharType="separate"/>
            </w:r>
            <w:r>
              <w:rPr>
                <w:noProof/>
                <w:webHidden/>
              </w:rPr>
              <w:t>6</w:t>
            </w:r>
            <w:r>
              <w:rPr>
                <w:noProof/>
                <w:webHidden/>
              </w:rPr>
              <w:fldChar w:fldCharType="end"/>
            </w:r>
          </w:hyperlink>
        </w:p>
        <w:p w14:paraId="69FA527E" w14:textId="5418667E"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48" w:history="1">
            <w:r w:rsidRPr="00F124D6">
              <w:rPr>
                <w:rStyle w:val="Hyperlink"/>
                <w:noProof/>
              </w:rPr>
              <w:t>Consultation &amp; Communication</w:t>
            </w:r>
            <w:r>
              <w:rPr>
                <w:noProof/>
                <w:webHidden/>
              </w:rPr>
              <w:tab/>
            </w:r>
            <w:r>
              <w:rPr>
                <w:noProof/>
                <w:webHidden/>
              </w:rPr>
              <w:fldChar w:fldCharType="begin"/>
            </w:r>
            <w:r>
              <w:rPr>
                <w:noProof/>
                <w:webHidden/>
              </w:rPr>
              <w:instrText xml:space="preserve"> PAGEREF _Toc77672548 \h </w:instrText>
            </w:r>
            <w:r>
              <w:rPr>
                <w:noProof/>
                <w:webHidden/>
              </w:rPr>
            </w:r>
            <w:r>
              <w:rPr>
                <w:noProof/>
                <w:webHidden/>
              </w:rPr>
              <w:fldChar w:fldCharType="separate"/>
            </w:r>
            <w:r>
              <w:rPr>
                <w:noProof/>
                <w:webHidden/>
              </w:rPr>
              <w:t>7</w:t>
            </w:r>
            <w:r>
              <w:rPr>
                <w:noProof/>
                <w:webHidden/>
              </w:rPr>
              <w:fldChar w:fldCharType="end"/>
            </w:r>
          </w:hyperlink>
        </w:p>
        <w:p w14:paraId="433BAE00" w14:textId="0B37BA61"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49" w:history="1">
            <w:r w:rsidRPr="00F124D6">
              <w:rPr>
                <w:rStyle w:val="Hyperlink"/>
                <w:noProof/>
              </w:rPr>
              <w:t>Document Approval</w:t>
            </w:r>
            <w:r>
              <w:rPr>
                <w:noProof/>
                <w:webHidden/>
              </w:rPr>
              <w:tab/>
            </w:r>
            <w:r>
              <w:rPr>
                <w:noProof/>
                <w:webHidden/>
              </w:rPr>
              <w:fldChar w:fldCharType="begin"/>
            </w:r>
            <w:r>
              <w:rPr>
                <w:noProof/>
                <w:webHidden/>
              </w:rPr>
              <w:instrText xml:space="preserve"> PAGEREF _Toc77672549 \h </w:instrText>
            </w:r>
            <w:r>
              <w:rPr>
                <w:noProof/>
                <w:webHidden/>
              </w:rPr>
            </w:r>
            <w:r>
              <w:rPr>
                <w:noProof/>
                <w:webHidden/>
              </w:rPr>
              <w:fldChar w:fldCharType="separate"/>
            </w:r>
            <w:r>
              <w:rPr>
                <w:noProof/>
                <w:webHidden/>
              </w:rPr>
              <w:t>7</w:t>
            </w:r>
            <w:r>
              <w:rPr>
                <w:noProof/>
                <w:webHidden/>
              </w:rPr>
              <w:fldChar w:fldCharType="end"/>
            </w:r>
          </w:hyperlink>
        </w:p>
        <w:p w14:paraId="638F0400" w14:textId="257FBAFD"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50" w:history="1">
            <w:r w:rsidRPr="00F124D6">
              <w:rPr>
                <w:rStyle w:val="Hyperlink"/>
                <w:noProof/>
              </w:rPr>
              <w:t>Document Review</w:t>
            </w:r>
            <w:r>
              <w:rPr>
                <w:noProof/>
                <w:webHidden/>
              </w:rPr>
              <w:tab/>
            </w:r>
            <w:r>
              <w:rPr>
                <w:noProof/>
                <w:webHidden/>
              </w:rPr>
              <w:fldChar w:fldCharType="begin"/>
            </w:r>
            <w:r>
              <w:rPr>
                <w:noProof/>
                <w:webHidden/>
              </w:rPr>
              <w:instrText xml:space="preserve"> PAGEREF _Toc77672550 \h </w:instrText>
            </w:r>
            <w:r>
              <w:rPr>
                <w:noProof/>
                <w:webHidden/>
              </w:rPr>
            </w:r>
            <w:r>
              <w:rPr>
                <w:noProof/>
                <w:webHidden/>
              </w:rPr>
              <w:fldChar w:fldCharType="separate"/>
            </w:r>
            <w:r>
              <w:rPr>
                <w:noProof/>
                <w:webHidden/>
              </w:rPr>
              <w:t>7</w:t>
            </w:r>
            <w:r>
              <w:rPr>
                <w:noProof/>
                <w:webHidden/>
              </w:rPr>
              <w:fldChar w:fldCharType="end"/>
            </w:r>
          </w:hyperlink>
        </w:p>
        <w:p w14:paraId="00995137" w14:textId="3A224E7A"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51" w:history="1">
            <w:r w:rsidRPr="00F124D6">
              <w:rPr>
                <w:rStyle w:val="Hyperlink"/>
                <w:noProof/>
              </w:rPr>
              <w:t>Obsolete Documents</w:t>
            </w:r>
            <w:r>
              <w:rPr>
                <w:noProof/>
                <w:webHidden/>
              </w:rPr>
              <w:tab/>
            </w:r>
            <w:r>
              <w:rPr>
                <w:noProof/>
                <w:webHidden/>
              </w:rPr>
              <w:fldChar w:fldCharType="begin"/>
            </w:r>
            <w:r>
              <w:rPr>
                <w:noProof/>
                <w:webHidden/>
              </w:rPr>
              <w:instrText xml:space="preserve"> PAGEREF _Toc77672551 \h </w:instrText>
            </w:r>
            <w:r>
              <w:rPr>
                <w:noProof/>
                <w:webHidden/>
              </w:rPr>
            </w:r>
            <w:r>
              <w:rPr>
                <w:noProof/>
                <w:webHidden/>
              </w:rPr>
              <w:fldChar w:fldCharType="separate"/>
            </w:r>
            <w:r>
              <w:rPr>
                <w:noProof/>
                <w:webHidden/>
              </w:rPr>
              <w:t>7</w:t>
            </w:r>
            <w:r>
              <w:rPr>
                <w:noProof/>
                <w:webHidden/>
              </w:rPr>
              <w:fldChar w:fldCharType="end"/>
            </w:r>
          </w:hyperlink>
        </w:p>
        <w:p w14:paraId="14CD5CF6" w14:textId="13EA654D" w:rsidR="00E730A3" w:rsidRDefault="00E730A3">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672552" w:history="1">
            <w:r w:rsidRPr="00F124D6">
              <w:rPr>
                <w:rStyle w:val="Hyperlink"/>
                <w:noProof/>
              </w:rPr>
              <w:t>Document Control Register</w:t>
            </w:r>
            <w:r>
              <w:rPr>
                <w:noProof/>
                <w:webHidden/>
              </w:rPr>
              <w:tab/>
            </w:r>
            <w:r>
              <w:rPr>
                <w:noProof/>
                <w:webHidden/>
              </w:rPr>
              <w:fldChar w:fldCharType="begin"/>
            </w:r>
            <w:r>
              <w:rPr>
                <w:noProof/>
                <w:webHidden/>
              </w:rPr>
              <w:instrText xml:space="preserve"> PAGEREF _Toc77672552 \h </w:instrText>
            </w:r>
            <w:r>
              <w:rPr>
                <w:noProof/>
                <w:webHidden/>
              </w:rPr>
            </w:r>
            <w:r>
              <w:rPr>
                <w:noProof/>
                <w:webHidden/>
              </w:rPr>
              <w:fldChar w:fldCharType="separate"/>
            </w:r>
            <w:r>
              <w:rPr>
                <w:noProof/>
                <w:webHidden/>
              </w:rPr>
              <w:t>8</w:t>
            </w:r>
            <w:r>
              <w:rPr>
                <w:noProof/>
                <w:webHidden/>
              </w:rPr>
              <w:fldChar w:fldCharType="end"/>
            </w:r>
          </w:hyperlink>
        </w:p>
        <w:p w14:paraId="257402C4" w14:textId="166D1831" w:rsidR="00E730A3" w:rsidRDefault="00E730A3">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672553" w:history="1">
            <w:r w:rsidRPr="00F124D6">
              <w:rPr>
                <w:rStyle w:val="Hyperlink"/>
                <w:noProof/>
              </w:rPr>
              <w:t>Version History Table</w:t>
            </w:r>
            <w:r>
              <w:rPr>
                <w:noProof/>
                <w:webHidden/>
              </w:rPr>
              <w:tab/>
            </w:r>
            <w:r>
              <w:rPr>
                <w:noProof/>
                <w:webHidden/>
              </w:rPr>
              <w:fldChar w:fldCharType="begin"/>
            </w:r>
            <w:r>
              <w:rPr>
                <w:noProof/>
                <w:webHidden/>
              </w:rPr>
              <w:instrText xml:space="preserve"> PAGEREF _Toc77672553 \h </w:instrText>
            </w:r>
            <w:r>
              <w:rPr>
                <w:noProof/>
                <w:webHidden/>
              </w:rPr>
            </w:r>
            <w:r>
              <w:rPr>
                <w:noProof/>
                <w:webHidden/>
              </w:rPr>
              <w:fldChar w:fldCharType="separate"/>
            </w:r>
            <w:r>
              <w:rPr>
                <w:noProof/>
                <w:webHidden/>
              </w:rPr>
              <w:t>9</w:t>
            </w:r>
            <w:r>
              <w:rPr>
                <w:noProof/>
                <w:webHidden/>
              </w:rPr>
              <w:fldChar w:fldCharType="end"/>
            </w:r>
          </w:hyperlink>
        </w:p>
        <w:p w14:paraId="425EAD9D" w14:textId="77777777" w:rsidR="00E730A3" w:rsidRDefault="00030996" w:rsidP="00E730A3">
          <w:pPr>
            <w:rPr>
              <w:noProof/>
            </w:rPr>
          </w:pPr>
          <w:r>
            <w:rPr>
              <w:rFonts w:cstheme="minorHAnsi"/>
              <w:b/>
              <w:bCs/>
              <w:caps/>
              <w:noProof/>
              <w:u w:val="single"/>
            </w:rPr>
            <w:lastRenderedPageBreak/>
            <w:fldChar w:fldCharType="end"/>
          </w:r>
        </w:p>
      </w:sdtContent>
    </w:sdt>
    <w:bookmarkStart w:id="0" w:name="_Toc77672532" w:displacedByCustomXml="prev"/>
    <w:bookmarkStart w:id="1" w:name="_Toc2087932" w:displacedByCustomXml="prev"/>
    <w:bookmarkStart w:id="2" w:name="_Toc419629848" w:displacedByCustomXml="prev"/>
    <w:bookmarkStart w:id="3" w:name="_Toc418664826" w:displacedByCustomXml="prev"/>
    <w:bookmarkStart w:id="4" w:name="_Toc418664762" w:displacedByCustomXml="prev"/>
    <w:bookmarkStart w:id="5" w:name="_Toc402793160" w:displacedByCustomXml="prev"/>
    <w:bookmarkStart w:id="6" w:name="_Toc389623503" w:displacedByCustomXml="prev"/>
    <w:bookmarkStart w:id="7" w:name="_Toc380209361" w:displacedByCustomXml="prev"/>
    <w:bookmarkStart w:id="8" w:name="_Toc357935172" w:displacedByCustomXml="prev"/>
    <w:bookmarkStart w:id="9" w:name="_Toc357222663" w:displacedByCustomXml="prev"/>
    <w:bookmarkStart w:id="10" w:name="_Toc352131502" w:displacedByCustomXml="prev"/>
    <w:bookmarkStart w:id="11" w:name="_Toc352122674" w:displacedByCustomXml="prev"/>
    <w:bookmarkStart w:id="12" w:name="_Toc352121329" w:displacedByCustomXml="prev"/>
    <w:bookmarkStart w:id="13" w:name="_Toc352120767" w:displacedByCustomXml="prev"/>
    <w:bookmarkStart w:id="14" w:name="_Toc351968771" w:displacedByCustomXml="prev"/>
    <w:bookmarkStart w:id="15" w:name="_Toc351968085" w:displacedByCustomXml="prev"/>
    <w:bookmarkStart w:id="16" w:name="_Toc351537922" w:displacedByCustomXml="prev"/>
    <w:bookmarkStart w:id="17" w:name="_Toc351537519" w:displacedByCustomXml="prev"/>
    <w:bookmarkStart w:id="18" w:name="_Toc351534508" w:displacedByCustomXml="prev"/>
    <w:bookmarkStart w:id="19" w:name="_Toc351534414" w:displacedByCustomXml="prev"/>
    <w:bookmarkStart w:id="20" w:name="_Toc351534378" w:displacedByCustomXml="prev"/>
    <w:p w14:paraId="5FF8BBB4" w14:textId="78DFF248" w:rsidR="00C04C74" w:rsidRDefault="00C04C74" w:rsidP="00E730A3">
      <w:pPr>
        <w:pStyle w:val="Heading1"/>
      </w:pPr>
      <w:r w:rsidRPr="00BC0687">
        <w:t>Purpose</w:t>
      </w:r>
      <w:bookmarkEnd w:id="1"/>
      <w:bookmarkEnd w:id="0"/>
      <w:r>
        <w:t xml:space="preserve"> </w:t>
      </w:r>
    </w:p>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p w14:paraId="55CC7DC3" w14:textId="105D57FD" w:rsidR="007E2F50" w:rsidRPr="007E2F50" w:rsidRDefault="007E2F50" w:rsidP="007E2F50">
      <w:r w:rsidRPr="007E2F50">
        <w:t xml:space="preserve">The purpose of the </w:t>
      </w:r>
      <w:r w:rsidRPr="007E2F50">
        <w:t>FranchiCzar</w:t>
      </w:r>
      <w:r w:rsidRPr="007E2F50">
        <w:t xml:space="preserve"> Document Management Procedure is to ensure that documents and records are appropriately created, captured, accessed, </w:t>
      </w:r>
      <w:r w:rsidRPr="007E2F50">
        <w:t>managed,</w:t>
      </w:r>
      <w:r w:rsidRPr="007E2F50">
        <w:t xml:space="preserve"> and stored in a manner that reflects business, corporate</w:t>
      </w:r>
      <w:r>
        <w:t>,</w:t>
      </w:r>
      <w:r w:rsidRPr="007E2F50">
        <w:t xml:space="preserve"> and regulatory compliance requirements.</w:t>
      </w:r>
    </w:p>
    <w:p w14:paraId="18820E6D" w14:textId="23A523AE" w:rsidR="00E144FF" w:rsidRDefault="00E144FF" w:rsidP="00E144FF">
      <w:pPr>
        <w:pStyle w:val="Heading2"/>
      </w:pPr>
      <w:bookmarkStart w:id="21" w:name="_Toc77672533"/>
      <w:r>
        <w:t>Document Control</w:t>
      </w:r>
      <w:bookmarkEnd w:id="21"/>
    </w:p>
    <w:p w14:paraId="4F6832C8" w14:textId="75E68267" w:rsidR="00E144FF" w:rsidRPr="00E144FF" w:rsidRDefault="00E144FF" w:rsidP="00E144FF">
      <w:r w:rsidRPr="00E144FF">
        <w:t>Measures shall be established to control the issuance of documents, such as instructions</w:t>
      </w:r>
      <w:r>
        <w:t>/user guides</w:t>
      </w:r>
      <w:r w:rsidRPr="00E144FF">
        <w:t xml:space="preserve">, procedures, </w:t>
      </w:r>
      <w:r>
        <w:t>policies, diagrams/drawings, and platform documentation</w:t>
      </w:r>
      <w:r w:rsidRPr="00E144FF">
        <w:t xml:space="preserve">, including changes thereto, which prescribe all activities affecting quality. These measures shall assure that documents, including changes, are reviewed for </w:t>
      </w:r>
      <w:r w:rsidRPr="00E144FF">
        <w:t>appropriateness,</w:t>
      </w:r>
      <w:r w:rsidRPr="00E144FF">
        <w:t xml:space="preserve"> and approved for release by authorized personnel and are distributed to and used at the location where the prescribed activity is performed. Changes to documents shall be reviewed and approved by the same organizations that performed the original review and approval unless the applicant designates another responsible organization. </w:t>
      </w:r>
    </w:p>
    <w:p w14:paraId="75A81F8A" w14:textId="6691D4D0" w:rsidR="00BC0687" w:rsidRDefault="00BC0687" w:rsidP="00C04C74"/>
    <w:p w14:paraId="039E28E0" w14:textId="77777777" w:rsidR="00C20C70" w:rsidRDefault="00C20C70" w:rsidP="00C04C74"/>
    <w:p w14:paraId="1DE849FA" w14:textId="05B115EA" w:rsidR="00BC0687" w:rsidRDefault="00BC0687" w:rsidP="00BC0687">
      <w:pPr>
        <w:pStyle w:val="Heading1"/>
      </w:pPr>
      <w:bookmarkStart w:id="22" w:name="_Toc77672534"/>
      <w:r>
        <w:t>Definition</w:t>
      </w:r>
      <w:bookmarkEnd w:id="22"/>
    </w:p>
    <w:tbl>
      <w:tblPr>
        <w:tblStyle w:val="TableGrid"/>
        <w:tblW w:w="0" w:type="auto"/>
        <w:tblLook w:val="04A0" w:firstRow="1" w:lastRow="0" w:firstColumn="1" w:lastColumn="0" w:noHBand="0" w:noVBand="1"/>
      </w:tblPr>
      <w:tblGrid>
        <w:gridCol w:w="2425"/>
        <w:gridCol w:w="8269"/>
      </w:tblGrid>
      <w:tr w:rsidR="00BC0687" w:rsidRPr="0004273B" w14:paraId="13CC6E29" w14:textId="77777777" w:rsidTr="00780F19">
        <w:trPr>
          <w:trHeight w:val="298"/>
        </w:trPr>
        <w:tc>
          <w:tcPr>
            <w:tcW w:w="2425" w:type="dxa"/>
            <w:shd w:val="clear" w:color="auto" w:fill="3F338E"/>
          </w:tcPr>
          <w:p w14:paraId="7FDA6D38" w14:textId="74559021" w:rsidR="00BC0687" w:rsidRPr="0004273B" w:rsidRDefault="00BC0687" w:rsidP="00E50E16">
            <w:pPr>
              <w:pStyle w:val="BodyText"/>
              <w:rPr>
                <w:b/>
                <w:bCs/>
                <w:color w:val="FFFFFF" w:themeColor="background1"/>
                <w:sz w:val="24"/>
                <w:szCs w:val="24"/>
              </w:rPr>
            </w:pPr>
            <w:r>
              <w:rPr>
                <w:b/>
                <w:bCs/>
                <w:color w:val="FFFFFF" w:themeColor="background1"/>
                <w:sz w:val="24"/>
                <w:szCs w:val="24"/>
              </w:rPr>
              <w:t>Term</w:t>
            </w:r>
          </w:p>
        </w:tc>
        <w:tc>
          <w:tcPr>
            <w:tcW w:w="8269" w:type="dxa"/>
            <w:shd w:val="clear" w:color="auto" w:fill="3F338E"/>
          </w:tcPr>
          <w:p w14:paraId="799CEA10" w14:textId="596FB202" w:rsidR="00BC0687" w:rsidRPr="0004273B" w:rsidRDefault="00BC0687" w:rsidP="00E50E16">
            <w:pPr>
              <w:pStyle w:val="BodyText"/>
              <w:rPr>
                <w:b/>
                <w:bCs/>
                <w:color w:val="FFFFFF" w:themeColor="background1"/>
                <w:sz w:val="24"/>
                <w:szCs w:val="24"/>
              </w:rPr>
            </w:pPr>
            <w:r>
              <w:rPr>
                <w:b/>
                <w:bCs/>
                <w:color w:val="FFFFFF" w:themeColor="background1"/>
                <w:sz w:val="24"/>
                <w:szCs w:val="24"/>
              </w:rPr>
              <w:t>Description</w:t>
            </w:r>
          </w:p>
        </w:tc>
      </w:tr>
      <w:tr w:rsidR="00780F19" w14:paraId="52727E32" w14:textId="77777777" w:rsidTr="00780F19">
        <w:trPr>
          <w:trHeight w:val="276"/>
        </w:trPr>
        <w:tc>
          <w:tcPr>
            <w:tcW w:w="2425" w:type="dxa"/>
            <w:vAlign w:val="center"/>
          </w:tcPr>
          <w:p w14:paraId="24AAE899" w14:textId="501C8179" w:rsidR="00780F19" w:rsidRPr="0004273B" w:rsidRDefault="00780F19" w:rsidP="00E50E16">
            <w:pPr>
              <w:pStyle w:val="BodyText"/>
              <w:rPr>
                <w:szCs w:val="22"/>
              </w:rPr>
            </w:pPr>
            <w:r w:rsidRPr="0049033C">
              <w:rPr>
                <w:rFonts w:cs="Arial"/>
              </w:rPr>
              <w:t>Author</w:t>
            </w:r>
          </w:p>
        </w:tc>
        <w:tc>
          <w:tcPr>
            <w:tcW w:w="8269" w:type="dxa"/>
            <w:vAlign w:val="center"/>
          </w:tcPr>
          <w:p w14:paraId="4BA9F6EB" w14:textId="709FE741" w:rsidR="00780F19" w:rsidRDefault="00780F19" w:rsidP="00E50E16">
            <w:pPr>
              <w:pStyle w:val="BodyText"/>
              <w:rPr>
                <w:szCs w:val="22"/>
              </w:rPr>
            </w:pPr>
            <w:r w:rsidRPr="004F0538">
              <w:rPr>
                <w:rFonts w:cs="Arial"/>
              </w:rPr>
              <w:t>The actual author of the document.</w:t>
            </w:r>
          </w:p>
        </w:tc>
      </w:tr>
      <w:tr w:rsidR="00780F19" w14:paraId="21C1891D" w14:textId="77777777" w:rsidTr="00780F19">
        <w:trPr>
          <w:trHeight w:val="276"/>
        </w:trPr>
        <w:tc>
          <w:tcPr>
            <w:tcW w:w="2425" w:type="dxa"/>
            <w:vAlign w:val="center"/>
          </w:tcPr>
          <w:p w14:paraId="0CF74295" w14:textId="25AE3605" w:rsidR="00780F19" w:rsidRPr="0004273B" w:rsidRDefault="00780F19" w:rsidP="00B27582">
            <w:pPr>
              <w:pStyle w:val="BodyText"/>
              <w:rPr>
                <w:szCs w:val="22"/>
              </w:rPr>
            </w:pPr>
            <w:r w:rsidRPr="0049033C">
              <w:rPr>
                <w:rFonts w:cs="Arial"/>
              </w:rPr>
              <w:t>Controlled Document</w:t>
            </w:r>
          </w:p>
        </w:tc>
        <w:tc>
          <w:tcPr>
            <w:tcW w:w="8269" w:type="dxa"/>
          </w:tcPr>
          <w:p w14:paraId="04C20189" w14:textId="70172959" w:rsidR="00780F19" w:rsidRDefault="00780F19" w:rsidP="00B27582">
            <w:pPr>
              <w:pStyle w:val="BodyText"/>
              <w:rPr>
                <w:szCs w:val="22"/>
              </w:rPr>
            </w:pPr>
            <w:r w:rsidRPr="004F0538">
              <w:rPr>
                <w:rFonts w:cs="Arial"/>
              </w:rPr>
              <w:t xml:space="preserve">Any document for which distribution and status are required to be kept current to ensure </w:t>
            </w:r>
            <w:r w:rsidRPr="004F0538">
              <w:rPr>
                <w:rFonts w:cs="Arial"/>
              </w:rPr>
              <w:t>authorized</w:t>
            </w:r>
            <w:r w:rsidRPr="004F0538">
              <w:rPr>
                <w:rFonts w:cs="Arial"/>
              </w:rPr>
              <w:t xml:space="preserve"> users have the most current version.</w:t>
            </w:r>
          </w:p>
        </w:tc>
      </w:tr>
      <w:tr w:rsidR="00780F19" w14:paraId="261497EA" w14:textId="77777777" w:rsidTr="00780F19">
        <w:trPr>
          <w:trHeight w:val="276"/>
        </w:trPr>
        <w:tc>
          <w:tcPr>
            <w:tcW w:w="2425" w:type="dxa"/>
            <w:vAlign w:val="center"/>
          </w:tcPr>
          <w:p w14:paraId="6EF7FB51" w14:textId="0ED6A95A" w:rsidR="00780F19" w:rsidRDefault="00780F19" w:rsidP="00B27582">
            <w:pPr>
              <w:pStyle w:val="BodyText"/>
              <w:rPr>
                <w:szCs w:val="22"/>
              </w:rPr>
            </w:pPr>
            <w:r w:rsidRPr="0049033C">
              <w:rPr>
                <w:rFonts w:cs="Arial"/>
              </w:rPr>
              <w:t>Document Control</w:t>
            </w:r>
          </w:p>
        </w:tc>
        <w:tc>
          <w:tcPr>
            <w:tcW w:w="8269" w:type="dxa"/>
            <w:vAlign w:val="center"/>
          </w:tcPr>
          <w:p w14:paraId="3A714298" w14:textId="0D883BDC" w:rsidR="00780F19" w:rsidRDefault="00780F19" w:rsidP="00B27582">
            <w:pPr>
              <w:pStyle w:val="BodyText"/>
              <w:rPr>
                <w:szCs w:val="22"/>
              </w:rPr>
            </w:pPr>
            <w:r w:rsidRPr="004F0538">
              <w:rPr>
                <w:rFonts w:cs="Arial"/>
              </w:rPr>
              <w:t>The process established in this procedure to define controls needed for the management of Work Health and Safety documentation.</w:t>
            </w:r>
          </w:p>
        </w:tc>
      </w:tr>
      <w:tr w:rsidR="00780F19" w14:paraId="2FA23623" w14:textId="77777777" w:rsidTr="00780F19">
        <w:trPr>
          <w:trHeight w:val="276"/>
        </w:trPr>
        <w:tc>
          <w:tcPr>
            <w:tcW w:w="2425" w:type="dxa"/>
            <w:vAlign w:val="center"/>
          </w:tcPr>
          <w:p w14:paraId="640C206D" w14:textId="7C2FDA7D" w:rsidR="00780F19" w:rsidRPr="0049033C" w:rsidRDefault="00780F19" w:rsidP="00B27582">
            <w:pPr>
              <w:pStyle w:val="BodyText"/>
              <w:rPr>
                <w:rFonts w:cs="Arial"/>
              </w:rPr>
            </w:pPr>
            <w:r w:rsidRPr="0049033C">
              <w:rPr>
                <w:rFonts w:cs="Arial"/>
              </w:rPr>
              <w:t>Document Control Number</w:t>
            </w:r>
          </w:p>
        </w:tc>
        <w:tc>
          <w:tcPr>
            <w:tcW w:w="8269" w:type="dxa"/>
            <w:vAlign w:val="center"/>
          </w:tcPr>
          <w:p w14:paraId="4044EF6E" w14:textId="26089C56" w:rsidR="00780F19" w:rsidRPr="004F0538" w:rsidRDefault="00780F19" w:rsidP="00B27582">
            <w:pPr>
              <w:pStyle w:val="BodyText"/>
              <w:rPr>
                <w:rFonts w:cs="Arial"/>
              </w:rPr>
            </w:pPr>
            <w:r w:rsidRPr="004F0538">
              <w:rPr>
                <w:rFonts w:cs="Arial"/>
              </w:rPr>
              <w:t xml:space="preserve">The number assigned to a document when it is entered into the document register as a controlled document. This number will always be the next sequential number in the register. This number is to be recorded on the controlled document in the </w:t>
            </w:r>
            <w:r w:rsidRPr="00B27582">
              <w:rPr>
                <w:rFonts w:cs="Arial"/>
                <w:b/>
                <w:i/>
              </w:rPr>
              <w:t>(</w:t>
            </w:r>
            <w:proofErr w:type="gramStart"/>
            <w:r w:rsidRPr="00B27582">
              <w:rPr>
                <w:rFonts w:cs="Arial"/>
                <w:b/>
                <w:i/>
              </w:rPr>
              <w:t>e.g.</w:t>
            </w:r>
            <w:proofErr w:type="gramEnd"/>
            <w:r w:rsidRPr="00B27582">
              <w:rPr>
                <w:rFonts w:cs="Arial"/>
                <w:b/>
                <w:i/>
              </w:rPr>
              <w:t xml:space="preserve"> top left corner of the header)</w:t>
            </w:r>
            <w:r w:rsidRPr="00B27582">
              <w:rPr>
                <w:rFonts w:cs="Arial"/>
              </w:rPr>
              <w:t>.</w:t>
            </w:r>
          </w:p>
        </w:tc>
      </w:tr>
      <w:tr w:rsidR="00780F19" w14:paraId="5778C2BF" w14:textId="77777777" w:rsidTr="00780F19">
        <w:trPr>
          <w:trHeight w:val="276"/>
        </w:trPr>
        <w:tc>
          <w:tcPr>
            <w:tcW w:w="2425" w:type="dxa"/>
            <w:vAlign w:val="center"/>
          </w:tcPr>
          <w:p w14:paraId="6388BD54" w14:textId="5BF3FB06" w:rsidR="00780F19" w:rsidRPr="0049033C" w:rsidRDefault="00780F19" w:rsidP="00B27582">
            <w:pPr>
              <w:pStyle w:val="BodyText"/>
              <w:rPr>
                <w:rFonts w:cs="Arial"/>
              </w:rPr>
            </w:pPr>
            <w:r w:rsidRPr="0049033C">
              <w:rPr>
                <w:rFonts w:cs="Arial"/>
              </w:rPr>
              <w:t xml:space="preserve">Document </w:t>
            </w:r>
            <w:r>
              <w:rPr>
                <w:rFonts w:cs="Arial"/>
              </w:rPr>
              <w:t xml:space="preserve">Control </w:t>
            </w:r>
            <w:r w:rsidRPr="0049033C">
              <w:rPr>
                <w:rFonts w:cs="Arial"/>
              </w:rPr>
              <w:t>Register</w:t>
            </w:r>
          </w:p>
        </w:tc>
        <w:tc>
          <w:tcPr>
            <w:tcW w:w="8269" w:type="dxa"/>
          </w:tcPr>
          <w:p w14:paraId="0FD41D67" w14:textId="11ECBEAC" w:rsidR="00780F19" w:rsidRPr="004F0538" w:rsidRDefault="00780F19" w:rsidP="00B27582">
            <w:pPr>
              <w:pStyle w:val="BodyText"/>
              <w:rPr>
                <w:rFonts w:cs="Arial"/>
              </w:rPr>
            </w:pPr>
            <w:r w:rsidRPr="004F0538">
              <w:rPr>
                <w:rFonts w:cs="Arial"/>
              </w:rPr>
              <w:t xml:space="preserve">A list which identifies all </w:t>
            </w:r>
            <w:r w:rsidRPr="00B27582">
              <w:rPr>
                <w:rFonts w:cs="Arial"/>
                <w:bCs/>
                <w:iCs/>
              </w:rPr>
              <w:t xml:space="preserve">FranchiCzar </w:t>
            </w:r>
            <w:r w:rsidRPr="00B27582">
              <w:rPr>
                <w:rFonts w:cs="Arial"/>
                <w:bCs/>
                <w:iCs/>
              </w:rPr>
              <w:t>documents</w:t>
            </w:r>
            <w:r w:rsidRPr="004F0538">
              <w:rPr>
                <w:rFonts w:cs="Arial"/>
              </w:rPr>
              <w:t xml:space="preserve"> and includes current revision status.</w:t>
            </w:r>
          </w:p>
        </w:tc>
      </w:tr>
      <w:tr w:rsidR="00780F19" w14:paraId="6DB37033" w14:textId="77777777" w:rsidTr="00780F19">
        <w:trPr>
          <w:trHeight w:val="276"/>
        </w:trPr>
        <w:tc>
          <w:tcPr>
            <w:tcW w:w="2425" w:type="dxa"/>
          </w:tcPr>
          <w:p w14:paraId="6EC7C5FB" w14:textId="4C2BE7D2" w:rsidR="00780F19" w:rsidRPr="0049033C" w:rsidRDefault="00780F19" w:rsidP="00B27582">
            <w:pPr>
              <w:pStyle w:val="BodyText"/>
              <w:rPr>
                <w:rFonts w:cs="Arial"/>
              </w:rPr>
            </w:pPr>
            <w:r>
              <w:rPr>
                <w:szCs w:val="22"/>
              </w:rPr>
              <w:t>DMS</w:t>
            </w:r>
          </w:p>
        </w:tc>
        <w:tc>
          <w:tcPr>
            <w:tcW w:w="8269" w:type="dxa"/>
          </w:tcPr>
          <w:p w14:paraId="01031118" w14:textId="223DAB6D" w:rsidR="00780F19" w:rsidRPr="004F0538" w:rsidRDefault="00780F19" w:rsidP="00B27582">
            <w:pPr>
              <w:pStyle w:val="BodyText"/>
              <w:rPr>
                <w:rFonts w:cs="Arial"/>
              </w:rPr>
            </w:pPr>
            <w:r>
              <w:rPr>
                <w:szCs w:val="22"/>
              </w:rPr>
              <w:t>Document Management System</w:t>
            </w:r>
          </w:p>
        </w:tc>
      </w:tr>
      <w:tr w:rsidR="00780F19" w14:paraId="3D7C4039" w14:textId="77777777" w:rsidTr="00780F19">
        <w:trPr>
          <w:trHeight w:val="276"/>
        </w:trPr>
        <w:tc>
          <w:tcPr>
            <w:tcW w:w="2425" w:type="dxa"/>
          </w:tcPr>
          <w:p w14:paraId="2A06BA4A" w14:textId="44CCB95B" w:rsidR="00780F19" w:rsidRDefault="00780F19" w:rsidP="00B27582">
            <w:pPr>
              <w:pStyle w:val="BodyText"/>
              <w:rPr>
                <w:szCs w:val="22"/>
              </w:rPr>
            </w:pPr>
            <w:r>
              <w:rPr>
                <w:szCs w:val="22"/>
              </w:rPr>
              <w:t>FCOS</w:t>
            </w:r>
          </w:p>
        </w:tc>
        <w:tc>
          <w:tcPr>
            <w:tcW w:w="8269" w:type="dxa"/>
          </w:tcPr>
          <w:p w14:paraId="5F25856B" w14:textId="12C4F384" w:rsidR="00780F19" w:rsidRDefault="00780F19" w:rsidP="00B27582">
            <w:pPr>
              <w:pStyle w:val="BodyText"/>
              <w:rPr>
                <w:szCs w:val="22"/>
              </w:rPr>
            </w:pPr>
            <w:r>
              <w:rPr>
                <w:szCs w:val="22"/>
              </w:rPr>
              <w:t xml:space="preserve">FranchiCzar Operating System </w:t>
            </w:r>
          </w:p>
        </w:tc>
      </w:tr>
      <w:tr w:rsidR="00780F19" w:rsidRPr="0004273B" w14:paraId="1E6C4036" w14:textId="77777777" w:rsidTr="00780F19">
        <w:trPr>
          <w:trHeight w:val="264"/>
        </w:trPr>
        <w:tc>
          <w:tcPr>
            <w:tcW w:w="2425" w:type="dxa"/>
          </w:tcPr>
          <w:p w14:paraId="0D60226D" w14:textId="37AED939" w:rsidR="00780F19" w:rsidRPr="0004273B" w:rsidRDefault="00780F19" w:rsidP="00B27582">
            <w:pPr>
              <w:pStyle w:val="BodyText"/>
              <w:rPr>
                <w:szCs w:val="22"/>
              </w:rPr>
            </w:pPr>
            <w:r>
              <w:rPr>
                <w:szCs w:val="22"/>
              </w:rPr>
              <w:t>IP</w:t>
            </w:r>
          </w:p>
        </w:tc>
        <w:tc>
          <w:tcPr>
            <w:tcW w:w="8269" w:type="dxa"/>
          </w:tcPr>
          <w:p w14:paraId="3C157668" w14:textId="51EC5C2C" w:rsidR="00780F19" w:rsidRPr="0004273B" w:rsidRDefault="00780F19" w:rsidP="00B27582">
            <w:pPr>
              <w:pStyle w:val="BodyText"/>
              <w:rPr>
                <w:szCs w:val="22"/>
              </w:rPr>
            </w:pPr>
            <w:r>
              <w:rPr>
                <w:szCs w:val="22"/>
              </w:rPr>
              <w:t>Intellectual Property</w:t>
            </w:r>
          </w:p>
        </w:tc>
      </w:tr>
      <w:tr w:rsidR="00780F19" w:rsidRPr="0004273B" w14:paraId="0D146B7E" w14:textId="77777777" w:rsidTr="00780F19">
        <w:trPr>
          <w:trHeight w:val="264"/>
        </w:trPr>
        <w:tc>
          <w:tcPr>
            <w:tcW w:w="2425" w:type="dxa"/>
          </w:tcPr>
          <w:p w14:paraId="413D3259" w14:textId="4B2F3190" w:rsidR="00780F19" w:rsidRDefault="00780F19" w:rsidP="00B27582">
            <w:pPr>
              <w:pStyle w:val="BodyText"/>
              <w:rPr>
                <w:szCs w:val="22"/>
              </w:rPr>
            </w:pPr>
            <w:r>
              <w:rPr>
                <w:szCs w:val="22"/>
              </w:rPr>
              <w:t>Organization</w:t>
            </w:r>
          </w:p>
        </w:tc>
        <w:tc>
          <w:tcPr>
            <w:tcW w:w="8269" w:type="dxa"/>
          </w:tcPr>
          <w:p w14:paraId="63C16389" w14:textId="6C8D5021" w:rsidR="00780F19" w:rsidRDefault="00780F19" w:rsidP="00B27582">
            <w:pPr>
              <w:pStyle w:val="BodyText"/>
              <w:rPr>
                <w:szCs w:val="22"/>
              </w:rPr>
            </w:pPr>
          </w:p>
        </w:tc>
      </w:tr>
      <w:tr w:rsidR="00780F19" w:rsidRPr="0004273B" w14:paraId="164B9BBC" w14:textId="77777777" w:rsidTr="00780F19">
        <w:trPr>
          <w:trHeight w:val="264"/>
        </w:trPr>
        <w:tc>
          <w:tcPr>
            <w:tcW w:w="2425" w:type="dxa"/>
          </w:tcPr>
          <w:p w14:paraId="736EE753" w14:textId="57809B08" w:rsidR="00780F19" w:rsidRDefault="00780F19" w:rsidP="00B27582">
            <w:pPr>
              <w:pStyle w:val="BodyText"/>
              <w:rPr>
                <w:szCs w:val="22"/>
              </w:rPr>
            </w:pPr>
            <w:r>
              <w:rPr>
                <w:szCs w:val="22"/>
              </w:rPr>
              <w:t>PII</w:t>
            </w:r>
          </w:p>
        </w:tc>
        <w:tc>
          <w:tcPr>
            <w:tcW w:w="8269" w:type="dxa"/>
          </w:tcPr>
          <w:p w14:paraId="00AD6014" w14:textId="7BC853E0" w:rsidR="00780F19" w:rsidRDefault="00780F19" w:rsidP="00B27582">
            <w:pPr>
              <w:pStyle w:val="BodyText"/>
              <w:rPr>
                <w:szCs w:val="22"/>
              </w:rPr>
            </w:pPr>
            <w:proofErr w:type="gramStart"/>
            <w:r>
              <w:t>P</w:t>
            </w:r>
            <w:r>
              <w:t>ersona</w:t>
            </w:r>
            <w:r>
              <w:t>l</w:t>
            </w:r>
            <w:r>
              <w:t>l</w:t>
            </w:r>
            <w:r>
              <w:t>y</w:t>
            </w:r>
            <w:proofErr w:type="gramEnd"/>
            <w:r>
              <w:t xml:space="preserve"> </w:t>
            </w:r>
            <w:r>
              <w:t>Identifiable</w:t>
            </w:r>
            <w:r>
              <w:t xml:space="preserve"> </w:t>
            </w:r>
            <w:r>
              <w:t>I</w:t>
            </w:r>
            <w:r>
              <w:t>nformation</w:t>
            </w:r>
          </w:p>
        </w:tc>
      </w:tr>
      <w:tr w:rsidR="00780F19" w:rsidRPr="0004273B" w14:paraId="55CEFDF4" w14:textId="77777777" w:rsidTr="00780F19">
        <w:trPr>
          <w:trHeight w:val="264"/>
        </w:trPr>
        <w:tc>
          <w:tcPr>
            <w:tcW w:w="2425" w:type="dxa"/>
          </w:tcPr>
          <w:p w14:paraId="07965D4A" w14:textId="65802A64" w:rsidR="00780F19" w:rsidRDefault="00780F19" w:rsidP="00B27582">
            <w:pPr>
              <w:pStyle w:val="BodyText"/>
              <w:rPr>
                <w:szCs w:val="22"/>
              </w:rPr>
            </w:pPr>
            <w:r>
              <w:rPr>
                <w:szCs w:val="22"/>
              </w:rPr>
              <w:t>SOP</w:t>
            </w:r>
          </w:p>
        </w:tc>
        <w:tc>
          <w:tcPr>
            <w:tcW w:w="8269" w:type="dxa"/>
          </w:tcPr>
          <w:p w14:paraId="2E8595C2" w14:textId="417F22C7" w:rsidR="00780F19" w:rsidRPr="00905800" w:rsidRDefault="00780F19" w:rsidP="00B27582">
            <w:pPr>
              <w:pStyle w:val="BodyText"/>
              <w:rPr>
                <w:szCs w:val="22"/>
              </w:rPr>
            </w:pPr>
            <w:r>
              <w:rPr>
                <w:szCs w:val="22"/>
              </w:rPr>
              <w:t>Standard Operating Procedure</w:t>
            </w:r>
          </w:p>
        </w:tc>
      </w:tr>
      <w:tr w:rsidR="00780F19" w:rsidRPr="0004273B" w14:paraId="2A9FE369" w14:textId="77777777" w:rsidTr="00780F19">
        <w:trPr>
          <w:trHeight w:val="276"/>
        </w:trPr>
        <w:tc>
          <w:tcPr>
            <w:tcW w:w="2425" w:type="dxa"/>
            <w:vAlign w:val="center"/>
          </w:tcPr>
          <w:p w14:paraId="39E81595" w14:textId="76484083" w:rsidR="00780F19" w:rsidRPr="0004273B" w:rsidRDefault="00780F19" w:rsidP="00B27582">
            <w:pPr>
              <w:pStyle w:val="BodyText"/>
              <w:rPr>
                <w:szCs w:val="22"/>
              </w:rPr>
            </w:pPr>
            <w:r w:rsidRPr="0049033C">
              <w:rPr>
                <w:rFonts w:cs="Arial"/>
              </w:rPr>
              <w:t>Uncontrolled Document</w:t>
            </w:r>
          </w:p>
        </w:tc>
        <w:tc>
          <w:tcPr>
            <w:tcW w:w="8269" w:type="dxa"/>
          </w:tcPr>
          <w:p w14:paraId="1790D74A" w14:textId="3FEC6846" w:rsidR="00780F19" w:rsidRPr="0004273B" w:rsidRDefault="00780F19" w:rsidP="00B27582">
            <w:pPr>
              <w:pStyle w:val="BodyText"/>
              <w:rPr>
                <w:szCs w:val="22"/>
              </w:rPr>
            </w:pPr>
            <w:r w:rsidRPr="004F0538">
              <w:rPr>
                <w:rFonts w:cs="Arial"/>
              </w:rPr>
              <w:t>A copy of a controlled document. Uncontrolled documents may not be the latest version.</w:t>
            </w:r>
          </w:p>
        </w:tc>
      </w:tr>
      <w:tr w:rsidR="00780F19" w:rsidRPr="0004273B" w14:paraId="2CB045A3" w14:textId="77777777" w:rsidTr="00780F19">
        <w:trPr>
          <w:trHeight w:val="276"/>
        </w:trPr>
        <w:tc>
          <w:tcPr>
            <w:tcW w:w="2425" w:type="dxa"/>
            <w:vAlign w:val="center"/>
          </w:tcPr>
          <w:p w14:paraId="3DA6F075" w14:textId="3F0FB4F0" w:rsidR="00780F19" w:rsidRDefault="00780F19" w:rsidP="00B27582">
            <w:pPr>
              <w:pStyle w:val="BodyText"/>
              <w:rPr>
                <w:szCs w:val="22"/>
              </w:rPr>
            </w:pPr>
          </w:p>
        </w:tc>
        <w:tc>
          <w:tcPr>
            <w:tcW w:w="8269" w:type="dxa"/>
          </w:tcPr>
          <w:p w14:paraId="48638348" w14:textId="4809E7D5" w:rsidR="00780F19" w:rsidRDefault="00780F19" w:rsidP="00B27582">
            <w:pPr>
              <w:pStyle w:val="BodyText"/>
              <w:rPr>
                <w:szCs w:val="22"/>
              </w:rPr>
            </w:pPr>
          </w:p>
        </w:tc>
      </w:tr>
    </w:tbl>
    <w:p w14:paraId="64D9F05A" w14:textId="34959266" w:rsidR="00C04C74" w:rsidRPr="00BC0687" w:rsidRDefault="00C04C74" w:rsidP="00BC0687">
      <w:pPr>
        <w:pStyle w:val="Heading1"/>
      </w:pPr>
      <w:bookmarkStart w:id="23" w:name="_Toc2087933"/>
      <w:bookmarkStart w:id="24" w:name="_Toc77672535"/>
      <w:r>
        <w:t>S</w:t>
      </w:r>
      <w:bookmarkEnd w:id="23"/>
      <w:r w:rsidR="00BC0687">
        <w:t>cope</w:t>
      </w:r>
      <w:bookmarkEnd w:id="24"/>
    </w:p>
    <w:p w14:paraId="17E69659" w14:textId="26C0816C" w:rsidR="00C04C74" w:rsidRDefault="00C04C74" w:rsidP="00C04C74">
      <w:r>
        <w:t xml:space="preserve">This standard operating procedure (SOP) applies to all documentation that is housed on </w:t>
      </w:r>
      <w:r>
        <w:t>the FranchiCzar OS (FCOS) and SharePoint platforms</w:t>
      </w:r>
      <w:r>
        <w:t xml:space="preserve"> as well as all </w:t>
      </w:r>
      <w:r w:rsidR="00CC22C4">
        <w:t xml:space="preserve">FranchiCzar </w:t>
      </w:r>
      <w:r>
        <w:t>future and potential documentation.</w:t>
      </w:r>
      <w:bookmarkStart w:id="25" w:name="_Toc350594409"/>
      <w:bookmarkStart w:id="26" w:name="_Toc350595356"/>
      <w:bookmarkStart w:id="27" w:name="_Toc351534381"/>
      <w:bookmarkStart w:id="28" w:name="_Toc351534417"/>
      <w:bookmarkStart w:id="29" w:name="_Toc351534511"/>
      <w:bookmarkStart w:id="30" w:name="_Toc351537522"/>
      <w:bookmarkStart w:id="31" w:name="_Toc351537925"/>
      <w:bookmarkStart w:id="32" w:name="_Toc351968088"/>
      <w:bookmarkStart w:id="33" w:name="_Toc351968774"/>
      <w:bookmarkStart w:id="34" w:name="_Toc357222666"/>
      <w:bookmarkStart w:id="35" w:name="_Toc357935175"/>
      <w:bookmarkStart w:id="36" w:name="_Toc380209364"/>
      <w:bookmarkStart w:id="37" w:name="_Toc389623509"/>
      <w:bookmarkStart w:id="38" w:name="_Toc402793166"/>
      <w:bookmarkStart w:id="39" w:name="_Toc418664767"/>
      <w:bookmarkStart w:id="40" w:name="_Toc418664831"/>
      <w:bookmarkStart w:id="41" w:name="_Toc419629853"/>
      <w:bookmarkStart w:id="42" w:name="_Toc490555912"/>
      <w:bookmarkStart w:id="43" w:name="_Toc85001153"/>
      <w:bookmarkStart w:id="44" w:name="_Toc92257109"/>
      <w:bookmarkStart w:id="45" w:name="_Toc95104230"/>
      <w:bookmarkStart w:id="46" w:name="_Toc95107356"/>
      <w:bookmarkStart w:id="47" w:name="_Toc347241230"/>
      <w:r>
        <w:t xml:space="preserve"> </w:t>
      </w:r>
      <w:bookmarkEnd w:id="43"/>
      <w:bookmarkEnd w:id="44"/>
      <w:bookmarkEnd w:id="45"/>
      <w:bookmarkEnd w:id="46"/>
      <w:bookmarkEnd w:id="47"/>
    </w:p>
    <w:p w14:paraId="08C279F4" w14:textId="77777777" w:rsidR="00C04C74" w:rsidRDefault="00C04C74" w:rsidP="00C04C74"/>
    <w:p w14:paraId="3C679A5F" w14:textId="643F4AA2" w:rsidR="00C04C74" w:rsidRDefault="00C04C74" w:rsidP="00C04C74">
      <w:r>
        <w:t>The document’s author</w:t>
      </w:r>
      <w:r w:rsidR="00780F19">
        <w:t>/owner</w:t>
      </w:r>
      <w:r>
        <w:t xml:space="preserve"> is responsible for </w:t>
      </w:r>
      <w:proofErr w:type="spellStart"/>
      <w:r w:rsidR="00780F19">
        <w:t>adhearing</w:t>
      </w:r>
      <w:proofErr w:type="spellEnd"/>
      <w:r w:rsidR="00780F19">
        <w:t xml:space="preserve"> to</w:t>
      </w:r>
      <w:r>
        <w:t xml:space="preserve"> the process through which documentation is reviewed and approved</w:t>
      </w:r>
      <w:r w:rsidR="00E144FF">
        <w:t xml:space="preserve"> according to the</w:t>
      </w:r>
      <w:r>
        <w:t xml:space="preserve"> herein described</w:t>
      </w:r>
      <w:r w:rsidR="00E144FF">
        <w:t xml:space="preserve"> procedure</w:t>
      </w:r>
      <w:r>
        <w:t>. Documentation authors</w:t>
      </w:r>
      <w:r w:rsidR="00780F19">
        <w:t>/owners</w:t>
      </w:r>
      <w:r>
        <w:t xml:space="preserve"> are also responsible for the submission of substantially revised documentation via the platform’s workflow; the (re)submission of any current documentation that is revised due to a change </w:t>
      </w:r>
      <w:r w:rsidR="00BC0687">
        <w:t>of the therein</w:t>
      </w:r>
      <w:r>
        <w:t xml:space="preserve"> described procedure. </w:t>
      </w:r>
    </w:p>
    <w:p w14:paraId="06ECC762" w14:textId="77777777" w:rsidR="00C04C74" w:rsidRDefault="00C04C74" w:rsidP="00C04C74"/>
    <w:p w14:paraId="6D99FF0F" w14:textId="4231C7BA" w:rsidR="00C04C74" w:rsidRDefault="00BC0687" w:rsidP="00C04C74">
      <w:r>
        <w:t>All documentation authors</w:t>
      </w:r>
      <w:r w:rsidR="00C04C74">
        <w:t xml:space="preserve"> are responsible for ensuring compl</w:t>
      </w:r>
      <w:r>
        <w:t>iance</w:t>
      </w:r>
      <w:r w:rsidR="00C04C74">
        <w:t xml:space="preserve"> with this SOP.</w:t>
      </w:r>
    </w:p>
    <w:p w14:paraId="0AC80CF4" w14:textId="37A5B313" w:rsidR="00CC22C4" w:rsidRDefault="00CC22C4" w:rsidP="00C04C74"/>
    <w:p w14:paraId="6AD3AFD9" w14:textId="769CB4EF" w:rsidR="00CC22C4" w:rsidRDefault="00CC22C4" w:rsidP="00CC22C4">
      <w:pPr>
        <w:pStyle w:val="Heading1"/>
      </w:pPr>
      <w:bookmarkStart w:id="48" w:name="_Toc77672536"/>
      <w:r>
        <w:t>Responsibilities</w:t>
      </w:r>
      <w:bookmarkEnd w:id="48"/>
    </w:p>
    <w:p w14:paraId="74D63BC4" w14:textId="7F0785AA" w:rsidR="00CC22C4" w:rsidRDefault="00CC22C4" w:rsidP="00CC22C4">
      <w:pPr>
        <w:pStyle w:val="Heading2"/>
      </w:pPr>
      <w:bookmarkStart w:id="49" w:name="_Toc77672537"/>
      <w:r>
        <w:t>Managing Director</w:t>
      </w:r>
      <w:bookmarkEnd w:id="49"/>
    </w:p>
    <w:p w14:paraId="19A504B2" w14:textId="22F20DA5" w:rsidR="00CC22C4" w:rsidRPr="00CC22C4" w:rsidRDefault="00CC22C4" w:rsidP="00CC22C4">
      <w:r w:rsidRPr="00CC22C4">
        <w:t xml:space="preserve">The </w:t>
      </w:r>
      <w:r w:rsidRPr="00CC22C4">
        <w:rPr>
          <w:b/>
          <w:bCs/>
        </w:rPr>
        <w:t>Executive Vice President</w:t>
      </w:r>
      <w:r w:rsidRPr="00CC22C4">
        <w:t xml:space="preserve"> </w:t>
      </w:r>
      <w:r w:rsidRPr="00CC22C4">
        <w:t>is responsible for:</w:t>
      </w:r>
    </w:p>
    <w:p w14:paraId="6AB1EDB0" w14:textId="77777777" w:rsidR="00CC22C4" w:rsidRPr="00CC22C4" w:rsidRDefault="00CC22C4" w:rsidP="00CC22C4">
      <w:pPr>
        <w:numPr>
          <w:ilvl w:val="0"/>
          <w:numId w:val="3"/>
        </w:numPr>
      </w:pPr>
      <w:r w:rsidRPr="00CC22C4">
        <w:t xml:space="preserve">Ensuring the effective implementation of the document and records management </w:t>
      </w:r>
      <w:proofErr w:type="gramStart"/>
      <w:r w:rsidRPr="00CC22C4">
        <w:t>system;</w:t>
      </w:r>
      <w:proofErr w:type="gramEnd"/>
    </w:p>
    <w:p w14:paraId="46F86EA6" w14:textId="77777777" w:rsidR="00CC22C4" w:rsidRPr="00CC22C4" w:rsidRDefault="00CC22C4" w:rsidP="00CC22C4">
      <w:pPr>
        <w:numPr>
          <w:ilvl w:val="0"/>
          <w:numId w:val="3"/>
        </w:numPr>
      </w:pPr>
      <w:r w:rsidRPr="00CC22C4">
        <w:t xml:space="preserve">Ensuring that appropriate resources are provided for the management of documents and </w:t>
      </w:r>
      <w:proofErr w:type="gramStart"/>
      <w:r w:rsidRPr="00CC22C4">
        <w:t>records;</w:t>
      </w:r>
      <w:proofErr w:type="gramEnd"/>
    </w:p>
    <w:p w14:paraId="43B9BDDB" w14:textId="77777777" w:rsidR="00CC22C4" w:rsidRPr="00CC22C4" w:rsidRDefault="00CC22C4" w:rsidP="00CC22C4">
      <w:pPr>
        <w:numPr>
          <w:ilvl w:val="0"/>
          <w:numId w:val="3"/>
        </w:numPr>
      </w:pPr>
      <w:r w:rsidRPr="00CC22C4">
        <w:t>Ensuring information, training and instruction is provided on the document and records management system; and</w:t>
      </w:r>
    </w:p>
    <w:p w14:paraId="47B55572" w14:textId="5CE52C79" w:rsidR="00CC22C4" w:rsidRPr="00CC22C4" w:rsidRDefault="00CC22C4" w:rsidP="00CC22C4">
      <w:pPr>
        <w:numPr>
          <w:ilvl w:val="0"/>
          <w:numId w:val="3"/>
        </w:numPr>
      </w:pPr>
      <w:r w:rsidRPr="00CC22C4">
        <w:t xml:space="preserve">The review and final approval of all </w:t>
      </w:r>
      <w:r>
        <w:rPr>
          <w:bCs/>
          <w:iCs/>
        </w:rPr>
        <w:t>FranchiCzar</w:t>
      </w:r>
      <w:r w:rsidRPr="00CC22C4">
        <w:rPr>
          <w:b/>
          <w:i/>
        </w:rPr>
        <w:t xml:space="preserve"> </w:t>
      </w:r>
      <w:r w:rsidRPr="00CC22C4">
        <w:t>documentation.</w:t>
      </w:r>
    </w:p>
    <w:p w14:paraId="285E381B" w14:textId="02A6D8F2" w:rsidR="00CC22C4" w:rsidRDefault="00CC22C4" w:rsidP="00CC22C4">
      <w:pPr>
        <w:pStyle w:val="Heading2"/>
      </w:pPr>
      <w:bookmarkStart w:id="50" w:name="_Toc77672538"/>
      <w:r>
        <w:t>Document Controller</w:t>
      </w:r>
      <w:bookmarkEnd w:id="50"/>
    </w:p>
    <w:p w14:paraId="2A7CDD29" w14:textId="77777777" w:rsidR="00CC22C4" w:rsidRPr="00CC22C4" w:rsidRDefault="00CC22C4" w:rsidP="00CC22C4">
      <w:r w:rsidRPr="00CC22C4">
        <w:t>The Document Controller is responsible for:</w:t>
      </w:r>
    </w:p>
    <w:p w14:paraId="133D48C9" w14:textId="3ABE4DBC" w:rsidR="00CC22C4" w:rsidRPr="00CC22C4" w:rsidRDefault="00CC22C4" w:rsidP="00CC22C4">
      <w:pPr>
        <w:numPr>
          <w:ilvl w:val="0"/>
          <w:numId w:val="4"/>
        </w:numPr>
      </w:pPr>
      <w:r w:rsidRPr="00CC22C4">
        <w:t xml:space="preserve">Managing the document management </w:t>
      </w:r>
      <w:proofErr w:type="gramStart"/>
      <w:r w:rsidRPr="00CC22C4">
        <w:t>process;</w:t>
      </w:r>
      <w:proofErr w:type="gramEnd"/>
    </w:p>
    <w:p w14:paraId="311E0729" w14:textId="77777777" w:rsidR="00CC22C4" w:rsidRPr="00CC22C4" w:rsidRDefault="00CC22C4" w:rsidP="00CC22C4">
      <w:pPr>
        <w:numPr>
          <w:ilvl w:val="0"/>
          <w:numId w:val="4"/>
        </w:numPr>
      </w:pPr>
      <w:r w:rsidRPr="00CC22C4">
        <w:t xml:space="preserve">Checking the quality of </w:t>
      </w:r>
      <w:proofErr w:type="gramStart"/>
      <w:r w:rsidRPr="00CC22C4">
        <w:t>documents;</w:t>
      </w:r>
      <w:proofErr w:type="gramEnd"/>
    </w:p>
    <w:p w14:paraId="680575F3" w14:textId="77777777" w:rsidR="00CC22C4" w:rsidRPr="00CC22C4" w:rsidRDefault="00CC22C4" w:rsidP="00CC22C4">
      <w:pPr>
        <w:numPr>
          <w:ilvl w:val="0"/>
          <w:numId w:val="4"/>
        </w:numPr>
      </w:pPr>
      <w:r w:rsidRPr="00CC22C4">
        <w:t xml:space="preserve">Ensuring documents are developed using correct styles and </w:t>
      </w:r>
      <w:proofErr w:type="gramStart"/>
      <w:r w:rsidRPr="00CC22C4">
        <w:t>format;</w:t>
      </w:r>
      <w:proofErr w:type="gramEnd"/>
    </w:p>
    <w:p w14:paraId="348AE51D" w14:textId="77777777" w:rsidR="00CC22C4" w:rsidRPr="00CC22C4" w:rsidRDefault="00CC22C4" w:rsidP="00CC22C4">
      <w:pPr>
        <w:numPr>
          <w:ilvl w:val="0"/>
          <w:numId w:val="4"/>
        </w:numPr>
      </w:pPr>
      <w:r w:rsidRPr="00CC22C4">
        <w:t xml:space="preserve">Maintaining the document </w:t>
      </w:r>
      <w:proofErr w:type="gramStart"/>
      <w:r w:rsidRPr="00CC22C4">
        <w:t>register;</w:t>
      </w:r>
      <w:proofErr w:type="gramEnd"/>
    </w:p>
    <w:p w14:paraId="4F844A59" w14:textId="02750B9B" w:rsidR="00CC22C4" w:rsidRPr="00CC22C4" w:rsidRDefault="00CC22C4" w:rsidP="00CC22C4">
      <w:pPr>
        <w:numPr>
          <w:ilvl w:val="0"/>
          <w:numId w:val="4"/>
        </w:numPr>
      </w:pPr>
      <w:r w:rsidRPr="00CC22C4">
        <w:t>Maintaining all</w:t>
      </w:r>
      <w:r>
        <w:rPr>
          <w:bCs/>
          <w:iCs/>
        </w:rPr>
        <w:t xml:space="preserve"> FranchiCzar </w:t>
      </w:r>
      <w:proofErr w:type="gramStart"/>
      <w:r w:rsidRPr="00CC22C4">
        <w:t>records;</w:t>
      </w:r>
      <w:proofErr w:type="gramEnd"/>
    </w:p>
    <w:p w14:paraId="212516BE" w14:textId="77777777" w:rsidR="00CC22C4" w:rsidRPr="00CC22C4" w:rsidRDefault="00CC22C4" w:rsidP="00CC22C4">
      <w:pPr>
        <w:numPr>
          <w:ilvl w:val="0"/>
          <w:numId w:val="4"/>
        </w:numPr>
      </w:pPr>
      <w:r w:rsidRPr="00CC22C4">
        <w:t>Ensuring that only approved current versions of documents are available for use; and</w:t>
      </w:r>
    </w:p>
    <w:p w14:paraId="26E64BC5" w14:textId="77777777" w:rsidR="00CC22C4" w:rsidRPr="00CC22C4" w:rsidRDefault="00CC22C4" w:rsidP="00CC22C4">
      <w:pPr>
        <w:numPr>
          <w:ilvl w:val="0"/>
          <w:numId w:val="4"/>
        </w:numPr>
      </w:pPr>
      <w:r w:rsidRPr="00CC22C4">
        <w:t>Archiving of all obsolete documents and records.</w:t>
      </w:r>
    </w:p>
    <w:p w14:paraId="02BCB0E5" w14:textId="31BD0618" w:rsidR="00CC22C4" w:rsidRDefault="00CC22C4" w:rsidP="00CC22C4">
      <w:pPr>
        <w:pStyle w:val="Heading2"/>
      </w:pPr>
      <w:bookmarkStart w:id="51" w:name="_Toc77672539"/>
      <w:r>
        <w:t>Employees</w:t>
      </w:r>
      <w:bookmarkEnd w:id="51"/>
    </w:p>
    <w:p w14:paraId="0710DA6E" w14:textId="3117CB97" w:rsidR="00CC22C4" w:rsidRPr="00CC22C4" w:rsidRDefault="00CC22C4" w:rsidP="00CC22C4">
      <w:r w:rsidRPr="00CC22C4">
        <w:rPr>
          <w:u w:val="single"/>
        </w:rPr>
        <w:lastRenderedPageBreak/>
        <w:t>All</w:t>
      </w:r>
      <w:r>
        <w:t xml:space="preserve"> employees</w:t>
      </w:r>
      <w:r w:rsidRPr="00CC22C4">
        <w:t xml:space="preserve"> are responsible for:</w:t>
      </w:r>
    </w:p>
    <w:p w14:paraId="2C9856F3" w14:textId="77777777" w:rsidR="00CC22C4" w:rsidRPr="00CC22C4" w:rsidRDefault="00CC22C4" w:rsidP="00CC22C4">
      <w:pPr>
        <w:numPr>
          <w:ilvl w:val="0"/>
          <w:numId w:val="5"/>
        </w:numPr>
      </w:pPr>
      <w:r w:rsidRPr="00CC22C4">
        <w:t xml:space="preserve">Obtaining documents from the approved </w:t>
      </w:r>
      <w:proofErr w:type="gramStart"/>
      <w:r w:rsidRPr="00CC22C4">
        <w:t>location;</w:t>
      </w:r>
      <w:proofErr w:type="gramEnd"/>
    </w:p>
    <w:p w14:paraId="6B4C6976" w14:textId="77777777" w:rsidR="00CC22C4" w:rsidRPr="00CC22C4" w:rsidRDefault="00CC22C4" w:rsidP="00CC22C4">
      <w:pPr>
        <w:numPr>
          <w:ilvl w:val="0"/>
          <w:numId w:val="5"/>
        </w:numPr>
      </w:pPr>
      <w:r w:rsidRPr="00CC22C4">
        <w:t>Not making copies (uncontrolled documents) of documents; and</w:t>
      </w:r>
    </w:p>
    <w:p w14:paraId="6D76D51E" w14:textId="78EA3186" w:rsidR="00CC22C4" w:rsidRDefault="00CC22C4" w:rsidP="00CC22C4">
      <w:pPr>
        <w:numPr>
          <w:ilvl w:val="0"/>
          <w:numId w:val="5"/>
        </w:numPr>
      </w:pPr>
      <w:r w:rsidRPr="00CC22C4">
        <w:t>Participating in reviews of documents as required.</w:t>
      </w:r>
    </w:p>
    <w:p w14:paraId="4B7AE16F" w14:textId="77777777" w:rsidR="00CC22C4" w:rsidRPr="00CC22C4" w:rsidRDefault="00CC22C4" w:rsidP="00CC22C4">
      <w:pPr>
        <w:ind w:left="720"/>
      </w:pPr>
    </w:p>
    <w:p w14:paraId="067504EC" w14:textId="526AA0F2" w:rsidR="0084254B" w:rsidRDefault="0084254B" w:rsidP="00CC22C4">
      <w:pPr>
        <w:pStyle w:val="Heading1"/>
      </w:pPr>
      <w:bookmarkStart w:id="52" w:name="_Toc77672540"/>
      <w:r>
        <w:t>Document Types</w:t>
      </w:r>
      <w:bookmarkEnd w:id="52"/>
    </w:p>
    <w:p w14:paraId="0DB3C7FB" w14:textId="6B1E7A1A" w:rsidR="0084254B" w:rsidRPr="0084254B" w:rsidRDefault="0084254B" w:rsidP="0084254B">
      <w:r w:rsidRPr="0084254B">
        <w:t xml:space="preserve">Examples of documents are listed in </w:t>
      </w:r>
      <w:r w:rsidR="00780F19">
        <w:t>the following sections</w:t>
      </w:r>
      <w:r w:rsidRPr="0084254B">
        <w:t>, Documents in Document Management System</w:t>
      </w:r>
      <w:r>
        <w:t xml:space="preserve"> </w:t>
      </w:r>
      <w:r w:rsidR="005165B0">
        <w:t xml:space="preserve">(DMS) </w:t>
      </w:r>
      <w:r w:rsidRPr="00780F19">
        <w:t xml:space="preserve">(FCOS </w:t>
      </w:r>
      <w:r w:rsidR="00780F19">
        <w:t>and/</w:t>
      </w:r>
      <w:r w:rsidRPr="00780F19">
        <w:t>or SharePoint)</w:t>
      </w:r>
      <w:r w:rsidRPr="0084254B">
        <w:t xml:space="preserve">. Each </w:t>
      </w:r>
      <w:r w:rsidR="00780F19">
        <w:t>department</w:t>
      </w:r>
      <w:r w:rsidRPr="0084254B">
        <w:t xml:space="preserve"> define</w:t>
      </w:r>
      <w:r w:rsidR="00780F19">
        <w:t>s</w:t>
      </w:r>
      <w:r w:rsidRPr="0084254B">
        <w:t xml:space="preserve"> what </w:t>
      </w:r>
      <w:r w:rsidR="008C691D">
        <w:t xml:space="preserve">documents are </w:t>
      </w:r>
      <w:r w:rsidR="00E470B5">
        <w:t xml:space="preserve">Controlled </w:t>
      </w:r>
      <w:r w:rsidR="008C691D">
        <w:t>D</w:t>
      </w:r>
      <w:r w:rsidRPr="0084254B">
        <w:t xml:space="preserve">ocuments </w:t>
      </w:r>
      <w:r w:rsidR="008C691D">
        <w:t>and are handled as such via the DMS.</w:t>
      </w:r>
      <w:r w:rsidRPr="0084254B">
        <w:t xml:space="preserve"> </w:t>
      </w:r>
    </w:p>
    <w:p w14:paraId="14F5DD7A" w14:textId="6FDDE4C1" w:rsidR="0084254B" w:rsidRDefault="005165B0" w:rsidP="00CC22C4">
      <w:pPr>
        <w:pStyle w:val="Heading2"/>
      </w:pPr>
      <w:bookmarkStart w:id="53" w:name="_Toc77672541"/>
      <w:r>
        <w:t>Controlled Documents</w:t>
      </w:r>
      <w:bookmarkEnd w:id="53"/>
      <w:r>
        <w:t xml:space="preserve"> </w:t>
      </w:r>
    </w:p>
    <w:p w14:paraId="65BD86C3" w14:textId="1F8E268E" w:rsidR="00905800" w:rsidRDefault="00905800" w:rsidP="00780F19">
      <w:pPr>
        <w:pStyle w:val="ListParagraph"/>
        <w:numPr>
          <w:ilvl w:val="0"/>
          <w:numId w:val="11"/>
        </w:numPr>
      </w:pPr>
      <w:r>
        <w:t>Have an expiration date (revision date)</w:t>
      </w:r>
    </w:p>
    <w:p w14:paraId="2B69DF18" w14:textId="687C4D14" w:rsidR="00905800" w:rsidRDefault="00905800" w:rsidP="00780F19">
      <w:pPr>
        <w:pStyle w:val="ListParagraph"/>
        <w:numPr>
          <w:ilvl w:val="0"/>
          <w:numId w:val="11"/>
        </w:numPr>
      </w:pPr>
      <w:r>
        <w:t xml:space="preserve">Are revisable in accordance with approved processes </w:t>
      </w:r>
    </w:p>
    <w:p w14:paraId="444DE186" w14:textId="670B34CB" w:rsidR="00905800" w:rsidRDefault="00905800" w:rsidP="00780F19">
      <w:pPr>
        <w:pStyle w:val="ListParagraph"/>
        <w:numPr>
          <w:ilvl w:val="0"/>
          <w:numId w:val="11"/>
        </w:numPr>
      </w:pPr>
      <w:r>
        <w:t xml:space="preserve">Are (commonly) distributed on a timetable </w:t>
      </w:r>
    </w:p>
    <w:p w14:paraId="03A5E810" w14:textId="64623673" w:rsidR="00905800" w:rsidRDefault="00905800" w:rsidP="00780F19">
      <w:pPr>
        <w:pStyle w:val="ListParagraph"/>
        <w:numPr>
          <w:ilvl w:val="0"/>
          <w:numId w:val="11"/>
        </w:numPr>
      </w:pPr>
      <w:r>
        <w:t xml:space="preserve">Have a controlled (limited) access for revision and distribution </w:t>
      </w:r>
    </w:p>
    <w:p w14:paraId="26CFBC03" w14:textId="375807C2" w:rsidR="00905800" w:rsidRDefault="00905800" w:rsidP="00780F19">
      <w:pPr>
        <w:pStyle w:val="ListParagraph"/>
        <w:numPr>
          <w:ilvl w:val="0"/>
          <w:numId w:val="11"/>
        </w:numPr>
      </w:pPr>
      <w:r>
        <w:t xml:space="preserve">Contains Personally Identifiable Information (PII) or Intellectual Property (IP)  </w:t>
      </w:r>
    </w:p>
    <w:p w14:paraId="5273E42D" w14:textId="0407DA55" w:rsidR="00C20C70" w:rsidRDefault="00C20C70" w:rsidP="00CC22C4">
      <w:pPr>
        <w:pStyle w:val="Heading2"/>
      </w:pPr>
      <w:bookmarkStart w:id="54" w:name="_Toc77672542"/>
      <w:r>
        <w:t>Non-Controlled Documents</w:t>
      </w:r>
      <w:bookmarkEnd w:id="54"/>
    </w:p>
    <w:p w14:paraId="05F7D77E" w14:textId="0D7EF408" w:rsidR="00C20C70" w:rsidRDefault="00CC22C4" w:rsidP="00C20C70">
      <w:pPr>
        <w:pStyle w:val="ListParagraph"/>
        <w:numPr>
          <w:ilvl w:val="0"/>
          <w:numId w:val="2"/>
        </w:numPr>
      </w:pPr>
      <w:r>
        <w:t>Copies or drafts of Controlled Documents</w:t>
      </w:r>
    </w:p>
    <w:p w14:paraId="5595D46B" w14:textId="77777777" w:rsidR="00C20C70" w:rsidRDefault="00C20C70" w:rsidP="00C04C74"/>
    <w:p w14:paraId="47DAC667" w14:textId="6DADE703" w:rsidR="00C04C74" w:rsidRDefault="00C04C74" w:rsidP="00BC0687">
      <w:pPr>
        <w:pStyle w:val="Heading1"/>
      </w:pPr>
      <w:bookmarkStart w:id="55" w:name="_Toc2087934"/>
      <w:bookmarkStart w:id="56" w:name="_Toc7767254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BC0687">
        <w:t>Procedure</w:t>
      </w:r>
      <w:bookmarkEnd w:id="55"/>
      <w:bookmarkEnd w:id="56"/>
    </w:p>
    <w:p w14:paraId="4384506E" w14:textId="351AD0BC" w:rsidR="0096527F" w:rsidRDefault="0096527F" w:rsidP="0096527F">
      <w:pPr>
        <w:pStyle w:val="Heading2"/>
      </w:pPr>
      <w:bookmarkStart w:id="57" w:name="_Toc77672544"/>
      <w:r>
        <w:t>Document Creation</w:t>
      </w:r>
      <w:bookmarkEnd w:id="57"/>
    </w:p>
    <w:p w14:paraId="47051F35" w14:textId="3CFBA876" w:rsidR="0096527F" w:rsidRPr="0096527F" w:rsidRDefault="0096527F" w:rsidP="0096527F">
      <w:bookmarkStart w:id="58" w:name="_Toc475612667"/>
      <w:r w:rsidRPr="0096527F">
        <w:t xml:space="preserve">Any </w:t>
      </w:r>
      <w:r w:rsidRPr="0096527F">
        <w:t xml:space="preserve">FranchiCzar </w:t>
      </w:r>
      <w:r w:rsidRPr="0096527F">
        <w:t xml:space="preserve">employee or contractor may identify and request the need for a new document. </w:t>
      </w:r>
      <w:r w:rsidR="00F6481E">
        <w:rPr>
          <w:bCs/>
          <w:iCs/>
        </w:rPr>
        <w:t xml:space="preserve">The employees’ direct supervisor </w:t>
      </w:r>
      <w:r w:rsidRPr="0096527F">
        <w:t xml:space="preserve">shall be consulted on the need for any documentation. </w:t>
      </w:r>
      <w:r w:rsidR="00F6481E" w:rsidRPr="00F6481E">
        <w:rPr>
          <w:bCs/>
          <w:iCs/>
        </w:rPr>
        <w:t>Direct supervisor</w:t>
      </w:r>
      <w:r w:rsidRPr="0096527F">
        <w:rPr>
          <w:b/>
          <w:i/>
        </w:rPr>
        <w:t xml:space="preserve"> </w:t>
      </w:r>
      <w:r w:rsidRPr="0096527F">
        <w:t xml:space="preserve">shall then verify if there is a document already existing within the </w:t>
      </w:r>
      <w:r w:rsidR="00F6481E">
        <w:t>Document</w:t>
      </w:r>
      <w:r w:rsidRPr="0096527F">
        <w:t xml:space="preserve"> Management System meeting the requirements of the request. Where no suitable document </w:t>
      </w:r>
      <w:r w:rsidR="00F6481E" w:rsidRPr="0096527F">
        <w:t>exists,</w:t>
      </w:r>
      <w:r w:rsidRPr="0096527F">
        <w:t xml:space="preserve"> </w:t>
      </w:r>
      <w:r w:rsidR="00F6481E" w:rsidRPr="00F6481E">
        <w:rPr>
          <w:bCs/>
          <w:iCs/>
        </w:rPr>
        <w:t>the direct supervisor</w:t>
      </w:r>
      <w:r w:rsidRPr="0096527F">
        <w:t xml:space="preserve"> shall arrange for the document controller to develop the new document.</w:t>
      </w:r>
      <w:bookmarkEnd w:id="58"/>
    </w:p>
    <w:p w14:paraId="2A8AFFB5" w14:textId="77777777" w:rsidR="0096527F" w:rsidRPr="0096527F" w:rsidRDefault="0096527F" w:rsidP="0096527F">
      <w:r w:rsidRPr="0096527F">
        <w:t>The requirement for new or additional documents may be based on, but not limited to:</w:t>
      </w:r>
    </w:p>
    <w:p w14:paraId="31809939" w14:textId="77777777" w:rsidR="0096527F" w:rsidRPr="0096527F" w:rsidRDefault="0096527F" w:rsidP="00780F19">
      <w:pPr>
        <w:pStyle w:val="ListParagraph"/>
        <w:numPr>
          <w:ilvl w:val="0"/>
          <w:numId w:val="2"/>
        </w:numPr>
      </w:pPr>
      <w:r w:rsidRPr="0096527F">
        <w:t xml:space="preserve">Legislative </w:t>
      </w:r>
      <w:proofErr w:type="gramStart"/>
      <w:r w:rsidRPr="0096527F">
        <w:t>requirements;</w:t>
      </w:r>
      <w:proofErr w:type="gramEnd"/>
    </w:p>
    <w:p w14:paraId="2D82EAB6" w14:textId="77777777" w:rsidR="0096527F" w:rsidRPr="0096527F" w:rsidRDefault="0096527F" w:rsidP="00780F19">
      <w:pPr>
        <w:pStyle w:val="ListParagraph"/>
        <w:numPr>
          <w:ilvl w:val="0"/>
          <w:numId w:val="2"/>
        </w:numPr>
      </w:pPr>
      <w:r w:rsidRPr="0096527F">
        <w:t xml:space="preserve">Suggestions from </w:t>
      </w:r>
      <w:proofErr w:type="gramStart"/>
      <w:r w:rsidRPr="0096527F">
        <w:t>workers;</w:t>
      </w:r>
      <w:proofErr w:type="gramEnd"/>
    </w:p>
    <w:p w14:paraId="12731B24" w14:textId="71D3DF38" w:rsidR="0096527F" w:rsidRDefault="0096527F" w:rsidP="00780F19">
      <w:pPr>
        <w:pStyle w:val="ListParagraph"/>
        <w:numPr>
          <w:ilvl w:val="0"/>
          <w:numId w:val="2"/>
        </w:numPr>
      </w:pPr>
      <w:r w:rsidRPr="0096527F">
        <w:t>Suggestions</w:t>
      </w:r>
      <w:r w:rsidR="00F6481E">
        <w:t>/requests</w:t>
      </w:r>
      <w:r w:rsidRPr="0096527F">
        <w:t xml:space="preserve"> from</w:t>
      </w:r>
      <w:r w:rsidR="00F6481E">
        <w:t xml:space="preserve"> FCOS </w:t>
      </w:r>
      <w:proofErr w:type="gramStart"/>
      <w:r w:rsidR="00F6481E">
        <w:t>users</w:t>
      </w:r>
      <w:r w:rsidRPr="0096527F">
        <w:t>;</w:t>
      </w:r>
      <w:proofErr w:type="gramEnd"/>
    </w:p>
    <w:p w14:paraId="682764B2" w14:textId="5FE983DB" w:rsidR="00F6481E" w:rsidRPr="0096527F" w:rsidRDefault="00F6481E" w:rsidP="00780F19">
      <w:pPr>
        <w:pStyle w:val="ListParagraph"/>
        <w:numPr>
          <w:ilvl w:val="0"/>
          <w:numId w:val="2"/>
        </w:numPr>
      </w:pPr>
      <w:r>
        <w:t>Scheduled system updates/</w:t>
      </w:r>
      <w:proofErr w:type="gramStart"/>
      <w:r>
        <w:t>changes;</w:t>
      </w:r>
      <w:proofErr w:type="gramEnd"/>
    </w:p>
    <w:p w14:paraId="64E4F171" w14:textId="12FFC075" w:rsidR="0096527F" w:rsidRPr="0096527F" w:rsidRDefault="0096527F" w:rsidP="00780F19">
      <w:pPr>
        <w:pStyle w:val="ListParagraph"/>
        <w:numPr>
          <w:ilvl w:val="0"/>
          <w:numId w:val="2"/>
        </w:numPr>
      </w:pPr>
      <w:r w:rsidRPr="0096527F">
        <w:t>System failures</w:t>
      </w:r>
      <w:r w:rsidR="00F6481E">
        <w:t>/bugs</w:t>
      </w:r>
      <w:r w:rsidRPr="0096527F">
        <w:t xml:space="preserve"> </w:t>
      </w:r>
      <w:proofErr w:type="gramStart"/>
      <w:r w:rsidRPr="0096527F">
        <w:t>reported;</w:t>
      </w:r>
      <w:proofErr w:type="gramEnd"/>
    </w:p>
    <w:p w14:paraId="3E0F7330" w14:textId="77777777" w:rsidR="0096527F" w:rsidRPr="0096527F" w:rsidRDefault="0096527F" w:rsidP="00780F19">
      <w:pPr>
        <w:pStyle w:val="ListParagraph"/>
        <w:numPr>
          <w:ilvl w:val="0"/>
          <w:numId w:val="2"/>
        </w:numPr>
      </w:pPr>
      <w:r w:rsidRPr="0096527F">
        <w:t xml:space="preserve">Internal or external audit </w:t>
      </w:r>
      <w:proofErr w:type="gramStart"/>
      <w:r w:rsidRPr="0096527F">
        <w:t>findings;</w:t>
      </w:r>
      <w:proofErr w:type="gramEnd"/>
    </w:p>
    <w:p w14:paraId="71C2CAEE" w14:textId="77777777" w:rsidR="0096527F" w:rsidRPr="0096527F" w:rsidRDefault="0096527F" w:rsidP="00780F19">
      <w:pPr>
        <w:pStyle w:val="ListParagraph"/>
        <w:numPr>
          <w:ilvl w:val="0"/>
          <w:numId w:val="2"/>
        </w:numPr>
      </w:pPr>
      <w:r w:rsidRPr="0096527F">
        <w:t xml:space="preserve">Outcomes of workplace inspections and </w:t>
      </w:r>
      <w:proofErr w:type="gramStart"/>
      <w:r w:rsidRPr="0096527F">
        <w:t>monitoring;</w:t>
      </w:r>
      <w:proofErr w:type="gramEnd"/>
    </w:p>
    <w:p w14:paraId="58F00C23" w14:textId="34AEE619" w:rsidR="0096527F" w:rsidRPr="0096527F" w:rsidRDefault="0096527F" w:rsidP="00780F19">
      <w:pPr>
        <w:pStyle w:val="ListParagraph"/>
        <w:numPr>
          <w:ilvl w:val="0"/>
          <w:numId w:val="2"/>
        </w:numPr>
      </w:pPr>
      <w:r w:rsidRPr="0096527F">
        <w:lastRenderedPageBreak/>
        <w:t xml:space="preserve">Industry or </w:t>
      </w:r>
      <w:r w:rsidR="00F6481E" w:rsidRPr="0096527F">
        <w:t>organizational</w:t>
      </w:r>
      <w:r w:rsidRPr="0096527F">
        <w:t xml:space="preserve"> best practice; or</w:t>
      </w:r>
    </w:p>
    <w:p w14:paraId="0C0E8857" w14:textId="7F91E376" w:rsidR="0096527F" w:rsidRDefault="0096527F" w:rsidP="00780F19">
      <w:pPr>
        <w:pStyle w:val="ListParagraph"/>
        <w:numPr>
          <w:ilvl w:val="0"/>
          <w:numId w:val="2"/>
        </w:numPr>
      </w:pPr>
      <w:r w:rsidRPr="0096527F">
        <w:t>Changes in business activities and or structure.</w:t>
      </w:r>
    </w:p>
    <w:p w14:paraId="1AD01D9B" w14:textId="77777777" w:rsidR="00780F19" w:rsidRPr="0096527F" w:rsidRDefault="00780F19" w:rsidP="00780F19"/>
    <w:p w14:paraId="7C28B053" w14:textId="77777777" w:rsidR="00FC2756" w:rsidRDefault="0096527F" w:rsidP="0096527F">
      <w:r w:rsidRPr="0096527F">
        <w:t xml:space="preserve">The development of all documents shall include consultation and communication with </w:t>
      </w:r>
      <w:r w:rsidR="00F6481E">
        <w:t>employees</w:t>
      </w:r>
      <w:r w:rsidRPr="0096527F">
        <w:t xml:space="preserve"> who perform the work to ensure key risks are identified. </w:t>
      </w:r>
    </w:p>
    <w:p w14:paraId="116FA280" w14:textId="77777777" w:rsidR="00FC2756" w:rsidRDefault="00FC2756" w:rsidP="0096527F"/>
    <w:p w14:paraId="24911B1E" w14:textId="79196ACD" w:rsidR="0096527F" w:rsidRPr="0096527F" w:rsidRDefault="00FC2756" w:rsidP="00FC2756">
      <w:pPr>
        <w:pStyle w:val="Heading2"/>
      </w:pPr>
      <w:bookmarkStart w:id="59" w:name="_Toc77672545"/>
      <w:r>
        <w:t>Document Format</w:t>
      </w:r>
      <w:bookmarkEnd w:id="59"/>
      <w:r w:rsidR="0096527F" w:rsidRPr="0096527F">
        <w:t xml:space="preserve"> </w:t>
      </w:r>
    </w:p>
    <w:p w14:paraId="60C68ECB" w14:textId="0435D58C" w:rsidR="0096527F" w:rsidRDefault="00C81170" w:rsidP="00C81170">
      <w:pPr>
        <w:pStyle w:val="Heading3"/>
      </w:pPr>
      <w:bookmarkStart w:id="60" w:name="_Toc77672546"/>
      <w:r>
        <w:t>Policies</w:t>
      </w:r>
      <w:bookmarkEnd w:id="60"/>
    </w:p>
    <w:p w14:paraId="2A87EF7A" w14:textId="77777777" w:rsidR="00C81170" w:rsidRPr="00C81170" w:rsidRDefault="00C81170" w:rsidP="00C81170">
      <w:r w:rsidRPr="00C81170">
        <w:t>The following standard format shall be used for all Policies:</w:t>
      </w:r>
    </w:p>
    <w:p w14:paraId="3BFAF635" w14:textId="77777777" w:rsidR="00C81170" w:rsidRPr="00C81170" w:rsidRDefault="00C81170" w:rsidP="00780F19">
      <w:pPr>
        <w:pStyle w:val="ListParagraph"/>
        <w:numPr>
          <w:ilvl w:val="0"/>
          <w:numId w:val="13"/>
        </w:numPr>
      </w:pPr>
      <w:r w:rsidRPr="00C81170">
        <w:t>Purpose and Scope; and</w:t>
      </w:r>
    </w:p>
    <w:p w14:paraId="25C435C2" w14:textId="77777777" w:rsidR="00C81170" w:rsidRPr="00C81170" w:rsidRDefault="00C81170" w:rsidP="00780F19">
      <w:pPr>
        <w:pStyle w:val="ListParagraph"/>
        <w:numPr>
          <w:ilvl w:val="0"/>
          <w:numId w:val="13"/>
        </w:numPr>
      </w:pPr>
      <w:r w:rsidRPr="00C81170">
        <w:t>Responsibilities.</w:t>
      </w:r>
    </w:p>
    <w:p w14:paraId="652FF4EF" w14:textId="56DD9EE6" w:rsidR="00FC2756" w:rsidRDefault="00FC2756" w:rsidP="0096527F"/>
    <w:p w14:paraId="0F25B6A6" w14:textId="42A6D6DA" w:rsidR="00C81170" w:rsidRDefault="00C81170" w:rsidP="0096527F">
      <w:r>
        <w:rPr>
          <w:noProof/>
        </w:rPr>
        <mc:AlternateContent>
          <mc:Choice Requires="wpg">
            <w:drawing>
              <wp:inline distT="0" distB="0" distL="0" distR="0" wp14:anchorId="158D3972" wp14:editId="23E5BDBB">
                <wp:extent cx="6858000" cy="345440"/>
                <wp:effectExtent l="0" t="0" r="0" b="0"/>
                <wp:docPr id="4" name="Group 4"/>
                <wp:cNvGraphicFramePr/>
                <a:graphic xmlns:a="http://schemas.openxmlformats.org/drawingml/2006/main">
                  <a:graphicData uri="http://schemas.microsoft.com/office/word/2010/wordprocessingGroup">
                    <wpg:wgp>
                      <wpg:cNvGrpSpPr/>
                      <wpg:grpSpPr>
                        <a:xfrm>
                          <a:off x="0" y="0"/>
                          <a:ext cx="6858000" cy="345440"/>
                          <a:chOff x="0" y="0"/>
                          <a:chExt cx="7122607" cy="361822"/>
                        </a:xfrm>
                      </wpg:grpSpPr>
                      <wps:wsp>
                        <wps:cNvPr id="5" name="Rounded Rectangle 5"/>
                        <wps:cNvSpPr/>
                        <wps:spPr>
                          <a:xfrm>
                            <a:off x="0" y="0"/>
                            <a:ext cx="7122607" cy="361822"/>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DC3C" w14:textId="4C90F3A9" w:rsidR="00C81170" w:rsidRDefault="00C81170" w:rsidP="00C81170">
                              <w:pPr>
                                <w:ind w:left="450"/>
                              </w:pPr>
                              <w:r w:rsidRPr="00C81170">
                                <w:rPr>
                                  <w:b/>
                                  <w:bCs/>
                                </w:rPr>
                                <w:t xml:space="preserve">All </w:t>
                              </w:r>
                              <w:r w:rsidRPr="00C81170">
                                <w:t xml:space="preserve">FranchiCzar </w:t>
                              </w:r>
                              <w:proofErr w:type="gramStart"/>
                              <w:r w:rsidRPr="00C81170">
                                <w:t>Policies</w:t>
                              </w:r>
                              <w:r>
                                <w:t xml:space="preserve">  shall</w:t>
                              </w:r>
                              <w:proofErr w:type="gramEnd"/>
                              <w:r>
                                <w:t xml:space="preserve"> be signed by the Executive Vice President and dated.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7" name="Picture 7" descr="Ico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158D3972" id="Group 4" o:spid="_x0000_s1026" style="width:540pt;height:27.2pt;mso-position-horizontal-relative:char;mso-position-vertical-relative:line" coordsize="71226,36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">
                <v:roundrect id="Rounded Rectangle 5" o:spid="_x0000_s1027" style="position:absolute;width:71226;height:361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" fillcolor="#3c2f90" stroked="f" strokeweight="1pt">
                  <v:fill opacity="52428f"/>
                  <v:stroke joinstyle="miter"/>
                  <v:textbox style="mso-fit-shape-to-text:t">
                    <w:txbxContent>
                      <w:p w14:paraId="7BEDDC3C" w14:textId="4C90F3A9" w:rsidR="00C81170" w:rsidRDefault="00C81170" w:rsidP="00C81170">
                        <w:pPr>
                          <w:ind w:left="450"/>
                        </w:pPr>
                        <w:r w:rsidRPr="00C81170">
                          <w:rPr>
                            <w:b/>
                            <w:bCs/>
                          </w:rPr>
                          <w:t xml:space="preserve">All </w:t>
                        </w:r>
                        <w:r w:rsidRPr="00C81170">
                          <w:t xml:space="preserve">FranchiCzar </w:t>
                        </w:r>
                        <w:proofErr w:type="gramStart"/>
                        <w:r w:rsidRPr="00C81170">
                          <w:t>Policies</w:t>
                        </w:r>
                        <w:r>
                          <w:t xml:space="preserve">  shall</w:t>
                        </w:r>
                        <w:proofErr w:type="gramEnd"/>
                        <w:r>
                          <w:t xml:space="preserve"> be signed by the Executive Vice President and dated. </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Icon&#10;&#10;Description automatically generated" style="position:absolute;left:870;top:957;width:2636;height:2344;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">
                  <v:imagedata r:id="rId13" o:title="Icon&#10;&#10;Description automatically generated"/>
                </v:shape>
                <w10:anchorlock/>
              </v:group>
            </w:pict>
          </mc:Fallback>
        </mc:AlternateContent>
      </w:r>
    </w:p>
    <w:p w14:paraId="6E729F1E" w14:textId="6FE06D30" w:rsidR="00C81170" w:rsidRDefault="00C81170" w:rsidP="0096527F"/>
    <w:p w14:paraId="0FC9BFA1" w14:textId="57B67D21" w:rsidR="00C81170" w:rsidRDefault="00C81170" w:rsidP="00C81170">
      <w:pPr>
        <w:pStyle w:val="Heading3"/>
      </w:pPr>
      <w:bookmarkStart w:id="61" w:name="_Toc77672547"/>
      <w:r>
        <w:t>Procedures</w:t>
      </w:r>
      <w:bookmarkEnd w:id="61"/>
    </w:p>
    <w:p w14:paraId="2907F5C6" w14:textId="77777777" w:rsidR="00C81170" w:rsidRPr="00C81170" w:rsidRDefault="00C81170" w:rsidP="00C81170">
      <w:pPr>
        <w:rPr>
          <w:bCs/>
          <w:iCs/>
        </w:rPr>
      </w:pPr>
      <w:bookmarkStart w:id="62" w:name="_Toc475612671"/>
      <w:r w:rsidRPr="00C81170">
        <w:rPr>
          <w:bCs/>
          <w:iCs/>
        </w:rPr>
        <w:t>The following standard format shall be used for all Work Health and Safety Procedures:</w:t>
      </w:r>
      <w:bookmarkEnd w:id="62"/>
    </w:p>
    <w:p w14:paraId="316C63EE" w14:textId="77777777" w:rsidR="00C81170" w:rsidRPr="00C81170" w:rsidRDefault="00C81170" w:rsidP="00780F19">
      <w:pPr>
        <w:pStyle w:val="ListParagraph"/>
        <w:numPr>
          <w:ilvl w:val="0"/>
          <w:numId w:val="14"/>
        </w:numPr>
      </w:pPr>
      <w:proofErr w:type="gramStart"/>
      <w:r w:rsidRPr="00C81170">
        <w:t>Title;</w:t>
      </w:r>
      <w:proofErr w:type="gramEnd"/>
    </w:p>
    <w:p w14:paraId="26426160" w14:textId="787E9F67" w:rsidR="00C81170" w:rsidRDefault="00C81170" w:rsidP="00780F19">
      <w:pPr>
        <w:pStyle w:val="ListParagraph"/>
        <w:numPr>
          <w:ilvl w:val="0"/>
          <w:numId w:val="14"/>
        </w:numPr>
      </w:pPr>
      <w:proofErr w:type="gramStart"/>
      <w:r w:rsidRPr="00C81170">
        <w:t>Purpose;</w:t>
      </w:r>
      <w:proofErr w:type="gramEnd"/>
    </w:p>
    <w:p w14:paraId="2CB62429" w14:textId="0B58A812" w:rsidR="00C81170" w:rsidRPr="00C81170" w:rsidRDefault="00C81170" w:rsidP="00780F19">
      <w:pPr>
        <w:pStyle w:val="ListParagraph"/>
        <w:numPr>
          <w:ilvl w:val="0"/>
          <w:numId w:val="14"/>
        </w:numPr>
      </w:pPr>
      <w:proofErr w:type="gramStart"/>
      <w:r w:rsidRPr="00C81170">
        <w:t>Definitions;</w:t>
      </w:r>
      <w:proofErr w:type="gramEnd"/>
    </w:p>
    <w:p w14:paraId="5B9E7764" w14:textId="77777777" w:rsidR="00C81170" w:rsidRPr="00C81170" w:rsidRDefault="00C81170" w:rsidP="00780F19">
      <w:pPr>
        <w:pStyle w:val="ListParagraph"/>
        <w:numPr>
          <w:ilvl w:val="0"/>
          <w:numId w:val="14"/>
        </w:numPr>
      </w:pPr>
      <w:proofErr w:type="gramStart"/>
      <w:r w:rsidRPr="00C81170">
        <w:t>Scope;</w:t>
      </w:r>
      <w:proofErr w:type="gramEnd"/>
    </w:p>
    <w:p w14:paraId="69571729" w14:textId="77777777" w:rsidR="00C81170" w:rsidRPr="00C81170" w:rsidRDefault="00C81170" w:rsidP="00780F19">
      <w:pPr>
        <w:pStyle w:val="ListParagraph"/>
        <w:numPr>
          <w:ilvl w:val="0"/>
          <w:numId w:val="14"/>
        </w:numPr>
      </w:pPr>
      <w:proofErr w:type="gramStart"/>
      <w:r w:rsidRPr="00C81170">
        <w:t>References;</w:t>
      </w:r>
      <w:proofErr w:type="gramEnd"/>
    </w:p>
    <w:p w14:paraId="6EF3DDE3" w14:textId="77777777" w:rsidR="00C81170" w:rsidRPr="00C81170" w:rsidRDefault="00C81170" w:rsidP="00780F19">
      <w:pPr>
        <w:pStyle w:val="ListParagraph"/>
        <w:numPr>
          <w:ilvl w:val="0"/>
          <w:numId w:val="14"/>
        </w:numPr>
      </w:pPr>
      <w:proofErr w:type="gramStart"/>
      <w:r w:rsidRPr="00C81170">
        <w:t>Responsibilities;</w:t>
      </w:r>
      <w:proofErr w:type="gramEnd"/>
    </w:p>
    <w:p w14:paraId="1C9439AA" w14:textId="77777777" w:rsidR="00C81170" w:rsidRPr="00C81170" w:rsidRDefault="00C81170" w:rsidP="00780F19">
      <w:pPr>
        <w:pStyle w:val="ListParagraph"/>
        <w:numPr>
          <w:ilvl w:val="0"/>
          <w:numId w:val="14"/>
        </w:numPr>
      </w:pPr>
      <w:r w:rsidRPr="00C81170">
        <w:t xml:space="preserve">Procedure </w:t>
      </w:r>
      <w:proofErr w:type="gramStart"/>
      <w:r w:rsidRPr="00C81170">
        <w:t>content;</w:t>
      </w:r>
      <w:proofErr w:type="gramEnd"/>
    </w:p>
    <w:p w14:paraId="7D74ED52" w14:textId="77777777" w:rsidR="00C81170" w:rsidRPr="00C81170" w:rsidRDefault="00C81170" w:rsidP="00780F19">
      <w:pPr>
        <w:pStyle w:val="ListParagraph"/>
        <w:numPr>
          <w:ilvl w:val="0"/>
          <w:numId w:val="14"/>
        </w:numPr>
      </w:pPr>
      <w:r w:rsidRPr="00C81170">
        <w:t>Performance measures (where applicable</w:t>
      </w:r>
      <w:proofErr w:type="gramStart"/>
      <w:r w:rsidRPr="00C81170">
        <w:t>);</w:t>
      </w:r>
      <w:proofErr w:type="gramEnd"/>
    </w:p>
    <w:p w14:paraId="09C15655" w14:textId="77777777" w:rsidR="00C81170" w:rsidRPr="00C81170" w:rsidRDefault="00C81170" w:rsidP="00780F19">
      <w:pPr>
        <w:pStyle w:val="ListParagraph"/>
        <w:numPr>
          <w:ilvl w:val="0"/>
          <w:numId w:val="14"/>
        </w:numPr>
      </w:pPr>
      <w:r w:rsidRPr="00C81170">
        <w:t>Appendices (where applicable); and</w:t>
      </w:r>
    </w:p>
    <w:p w14:paraId="5919B1F3" w14:textId="7E5CC499" w:rsidR="00C81170" w:rsidRPr="00C81170" w:rsidRDefault="00C81170" w:rsidP="00780F19">
      <w:pPr>
        <w:pStyle w:val="ListParagraph"/>
        <w:numPr>
          <w:ilvl w:val="0"/>
          <w:numId w:val="14"/>
        </w:numPr>
      </w:pPr>
      <w:r>
        <w:t>Version History/Review</w:t>
      </w:r>
      <w:r w:rsidR="00A27861">
        <w:t xml:space="preserve"> Table</w:t>
      </w:r>
    </w:p>
    <w:p w14:paraId="0EEB5127" w14:textId="6CC1D8DB" w:rsidR="00C81170" w:rsidRDefault="00C81170" w:rsidP="0096527F"/>
    <w:p w14:paraId="63A93A2D" w14:textId="34FFA718" w:rsidR="00A27861" w:rsidRDefault="00A27861" w:rsidP="00A27861">
      <w:pPr>
        <w:pStyle w:val="Heading4"/>
      </w:pPr>
      <w:r>
        <w:t>Document Properties</w:t>
      </w:r>
    </w:p>
    <w:p w14:paraId="4EBA1AB6" w14:textId="7438B74E" w:rsidR="00A27861" w:rsidRDefault="00A27861" w:rsidP="00A27861">
      <w:r>
        <w:t>All FranchiCzar documentation shall display the following document properties:</w:t>
      </w:r>
    </w:p>
    <w:p w14:paraId="1206A708" w14:textId="77777777" w:rsidR="00A27861" w:rsidRPr="00A27861" w:rsidRDefault="00A27861" w:rsidP="00780F19">
      <w:pPr>
        <w:pStyle w:val="ListParagraph"/>
        <w:numPr>
          <w:ilvl w:val="0"/>
          <w:numId w:val="15"/>
        </w:numPr>
      </w:pPr>
      <w:r w:rsidRPr="00A27861">
        <w:t xml:space="preserve">Document control </w:t>
      </w:r>
      <w:proofErr w:type="gramStart"/>
      <w:r w:rsidRPr="00A27861">
        <w:t>number;</w:t>
      </w:r>
      <w:proofErr w:type="gramEnd"/>
    </w:p>
    <w:p w14:paraId="2442A1B8" w14:textId="77777777" w:rsidR="00A27861" w:rsidRPr="00A27861" w:rsidRDefault="00A27861" w:rsidP="00780F19">
      <w:pPr>
        <w:pStyle w:val="ListParagraph"/>
        <w:numPr>
          <w:ilvl w:val="0"/>
          <w:numId w:val="15"/>
        </w:numPr>
      </w:pPr>
      <w:r w:rsidRPr="00A27861">
        <w:t xml:space="preserve">Version </w:t>
      </w:r>
      <w:proofErr w:type="gramStart"/>
      <w:r w:rsidRPr="00A27861">
        <w:t>number;</w:t>
      </w:r>
      <w:proofErr w:type="gramEnd"/>
    </w:p>
    <w:p w14:paraId="2B42D215" w14:textId="7F2840C7" w:rsidR="00A27861" w:rsidRPr="00A27861" w:rsidRDefault="00A27861" w:rsidP="00780F19">
      <w:pPr>
        <w:pStyle w:val="ListParagraph"/>
        <w:numPr>
          <w:ilvl w:val="0"/>
          <w:numId w:val="15"/>
        </w:numPr>
      </w:pPr>
      <w:r w:rsidRPr="00A27861">
        <w:t>Issue date</w:t>
      </w:r>
      <w:r>
        <w:t xml:space="preserve"> (Version History Table</w:t>
      </w:r>
      <w:proofErr w:type="gramStart"/>
      <w:r>
        <w:t>)</w:t>
      </w:r>
      <w:r w:rsidRPr="00A27861">
        <w:t>;</w:t>
      </w:r>
      <w:proofErr w:type="gramEnd"/>
    </w:p>
    <w:p w14:paraId="3D8238FC" w14:textId="6D3B11A7" w:rsidR="00A27861" w:rsidRPr="00A27861" w:rsidRDefault="00A27861" w:rsidP="00780F19">
      <w:pPr>
        <w:pStyle w:val="ListParagraph"/>
        <w:numPr>
          <w:ilvl w:val="0"/>
          <w:numId w:val="15"/>
        </w:numPr>
      </w:pPr>
      <w:r w:rsidRPr="00A27861">
        <w:t>Review date</w:t>
      </w:r>
      <w:r>
        <w:t xml:space="preserve"> (Title Page/Version History Table</w:t>
      </w:r>
      <w:proofErr w:type="gramStart"/>
      <w:r>
        <w:t>)</w:t>
      </w:r>
      <w:r w:rsidRPr="00A27861">
        <w:t>;</w:t>
      </w:r>
      <w:proofErr w:type="gramEnd"/>
    </w:p>
    <w:p w14:paraId="47D0EEB8" w14:textId="77777777" w:rsidR="00A27861" w:rsidRPr="00A27861" w:rsidRDefault="00A27861" w:rsidP="00780F19">
      <w:pPr>
        <w:pStyle w:val="ListParagraph"/>
        <w:numPr>
          <w:ilvl w:val="0"/>
          <w:numId w:val="15"/>
        </w:numPr>
      </w:pPr>
      <w:r w:rsidRPr="00A27861">
        <w:t>Document Owner; and</w:t>
      </w:r>
    </w:p>
    <w:p w14:paraId="3562D426" w14:textId="77777777" w:rsidR="00A27861" w:rsidRPr="00A27861" w:rsidRDefault="00A27861" w:rsidP="00780F19">
      <w:pPr>
        <w:pStyle w:val="ListParagraph"/>
        <w:numPr>
          <w:ilvl w:val="0"/>
          <w:numId w:val="15"/>
        </w:numPr>
      </w:pPr>
      <w:r w:rsidRPr="00A27861">
        <w:t>Document approver.</w:t>
      </w:r>
    </w:p>
    <w:p w14:paraId="08059D4F" w14:textId="00063935" w:rsidR="00A27861" w:rsidRDefault="00A27861" w:rsidP="00A27861"/>
    <w:p w14:paraId="09CD4E45" w14:textId="44E46DB6" w:rsidR="00525682" w:rsidRDefault="00525682" w:rsidP="00525682">
      <w:pPr>
        <w:pStyle w:val="Heading2"/>
      </w:pPr>
      <w:bookmarkStart w:id="63" w:name="_Toc77672548"/>
      <w:r>
        <w:lastRenderedPageBreak/>
        <w:t>Consultation &amp; Communication</w:t>
      </w:r>
      <w:bookmarkEnd w:id="63"/>
    </w:p>
    <w:p w14:paraId="30228342" w14:textId="0BD83536" w:rsidR="00525682" w:rsidRDefault="00525682" w:rsidP="00525682">
      <w:r w:rsidRPr="00525682">
        <w:t>Consultation on new or revised documents is required prior to approval.</w:t>
      </w:r>
    </w:p>
    <w:p w14:paraId="0E130CA1" w14:textId="77777777" w:rsidR="00525682" w:rsidRPr="00525682" w:rsidRDefault="00525682" w:rsidP="00525682"/>
    <w:p w14:paraId="37124FDF" w14:textId="77777777" w:rsidR="00525682" w:rsidRPr="00525682" w:rsidRDefault="00525682" w:rsidP="00525682">
      <w:r w:rsidRPr="00525682">
        <w:t>Evidence of consultation shall be documented through meeting minutes, memorandums or emails and records maintained. Feedback shall be reviewed and incorporated into draft documents, where relevant, and a final draft prepared by the Document Controller for approval.</w:t>
      </w:r>
    </w:p>
    <w:p w14:paraId="0A51C9F8" w14:textId="7EBDE351" w:rsidR="00525682" w:rsidRDefault="00525682" w:rsidP="00A27861"/>
    <w:p w14:paraId="55C68B6B" w14:textId="4F31999A" w:rsidR="00525682" w:rsidRDefault="00525682" w:rsidP="00525682">
      <w:pPr>
        <w:pStyle w:val="Heading2"/>
      </w:pPr>
      <w:bookmarkStart w:id="64" w:name="_Toc77672549"/>
      <w:r>
        <w:t>Document Approval</w:t>
      </w:r>
      <w:bookmarkEnd w:id="64"/>
    </w:p>
    <w:p w14:paraId="24FCEA05" w14:textId="5417B210" w:rsidR="00525682" w:rsidRDefault="00525682" w:rsidP="00525682">
      <w:r w:rsidRPr="00525682">
        <w:t xml:space="preserve">New or revised final draft documents shall be approved by the </w:t>
      </w:r>
      <w:r w:rsidRPr="00525682">
        <w:rPr>
          <w:bCs/>
          <w:iCs/>
        </w:rPr>
        <w:t>direct supervisor.</w:t>
      </w:r>
    </w:p>
    <w:p w14:paraId="35439D94" w14:textId="77777777" w:rsidR="00525682" w:rsidRPr="00525682" w:rsidRDefault="00525682" w:rsidP="00525682"/>
    <w:p w14:paraId="15AA91EB" w14:textId="71357A1C" w:rsidR="00525682" w:rsidRPr="00525682" w:rsidRDefault="00525682" w:rsidP="00525682">
      <w:r w:rsidRPr="00525682">
        <w:t xml:space="preserve">Once approved, the final controlled document shall be released by the Document Controller via the </w:t>
      </w:r>
      <w:r>
        <w:rPr>
          <w:bCs/>
          <w:iCs/>
        </w:rPr>
        <w:t xml:space="preserve">FCOS platform and/or SharePoint </w:t>
      </w:r>
      <w:r w:rsidRPr="00525682">
        <w:t>and communicating requirements to relevant personnel to allow implementation.</w:t>
      </w:r>
    </w:p>
    <w:p w14:paraId="3CDE9165" w14:textId="417CB179" w:rsidR="00525682" w:rsidRDefault="00525682" w:rsidP="00525682"/>
    <w:p w14:paraId="67B14A5E" w14:textId="406E374A" w:rsidR="00525682" w:rsidRDefault="00525682" w:rsidP="00525682">
      <w:pPr>
        <w:pStyle w:val="Heading2"/>
      </w:pPr>
      <w:bookmarkStart w:id="65" w:name="_Toc77672550"/>
      <w:r>
        <w:t>Document Review</w:t>
      </w:r>
      <w:bookmarkEnd w:id="65"/>
      <w:r>
        <w:t xml:space="preserve"> </w:t>
      </w:r>
    </w:p>
    <w:p w14:paraId="3069F9AC" w14:textId="558FC240" w:rsidR="00525682" w:rsidRDefault="00525682" w:rsidP="00525682">
      <w:r w:rsidRPr="00525682">
        <w:t xml:space="preserve">All documentation that forms part of </w:t>
      </w:r>
      <w:r w:rsidRPr="00525682">
        <w:rPr>
          <w:bCs/>
          <w:iCs/>
        </w:rPr>
        <w:t>FranchiCzar</w:t>
      </w:r>
      <w:r>
        <w:rPr>
          <w:bCs/>
          <w:iCs/>
        </w:rPr>
        <w:t xml:space="preserve"> and/or FCOS</w:t>
      </w:r>
      <w:r w:rsidRPr="00525682">
        <w:t xml:space="preserve"> </w:t>
      </w:r>
      <w:r>
        <w:t xml:space="preserve">document management system </w:t>
      </w:r>
      <w:r w:rsidRPr="00525682">
        <w:t xml:space="preserve">shall be formally reviewed at least once every year </w:t>
      </w:r>
      <w:proofErr w:type="gramStart"/>
      <w:r w:rsidRPr="00525682">
        <w:t>in order to</w:t>
      </w:r>
      <w:proofErr w:type="gramEnd"/>
      <w:r w:rsidRPr="00525682">
        <w:t xml:space="preserve"> ensure it is still up to date. Reviews may be scheduled or unscheduled.  </w:t>
      </w:r>
    </w:p>
    <w:p w14:paraId="6E96982F" w14:textId="77777777" w:rsidR="00525682" w:rsidRPr="00525682" w:rsidRDefault="00525682" w:rsidP="00525682"/>
    <w:p w14:paraId="6C9C13D3" w14:textId="77777777" w:rsidR="00525682" w:rsidRPr="00525682" w:rsidRDefault="00525682" w:rsidP="00525682">
      <w:r w:rsidRPr="00525682">
        <w:t>The review shall ensure that the following is considered:</w:t>
      </w:r>
    </w:p>
    <w:p w14:paraId="3AB16569" w14:textId="77777777" w:rsidR="00525682" w:rsidRPr="00525682" w:rsidRDefault="00525682" w:rsidP="00780F19">
      <w:pPr>
        <w:pStyle w:val="ListParagraph"/>
        <w:numPr>
          <w:ilvl w:val="0"/>
          <w:numId w:val="16"/>
        </w:numPr>
      </w:pPr>
      <w:r w:rsidRPr="00525682">
        <w:t xml:space="preserve">The continuing suitability and relevance of the </w:t>
      </w:r>
      <w:proofErr w:type="gramStart"/>
      <w:r w:rsidRPr="00525682">
        <w:t>documentation;</w:t>
      </w:r>
      <w:proofErr w:type="gramEnd"/>
    </w:p>
    <w:p w14:paraId="428C4C61" w14:textId="77777777" w:rsidR="00525682" w:rsidRPr="00525682" w:rsidRDefault="00525682" w:rsidP="00780F19">
      <w:pPr>
        <w:pStyle w:val="ListParagraph"/>
        <w:numPr>
          <w:ilvl w:val="0"/>
          <w:numId w:val="16"/>
        </w:numPr>
      </w:pPr>
      <w:r w:rsidRPr="00525682">
        <w:t xml:space="preserve">The accuracy and clarity of the </w:t>
      </w:r>
      <w:proofErr w:type="gramStart"/>
      <w:r w:rsidRPr="00525682">
        <w:t>documentation;</w:t>
      </w:r>
      <w:proofErr w:type="gramEnd"/>
    </w:p>
    <w:p w14:paraId="1B5AF9E9" w14:textId="77777777" w:rsidR="00525682" w:rsidRPr="00525682" w:rsidRDefault="00525682" w:rsidP="00780F19">
      <w:pPr>
        <w:pStyle w:val="ListParagraph"/>
        <w:numPr>
          <w:ilvl w:val="0"/>
          <w:numId w:val="16"/>
        </w:numPr>
      </w:pPr>
      <w:r w:rsidRPr="00525682">
        <w:t xml:space="preserve">Compliance with current legislative </w:t>
      </w:r>
      <w:proofErr w:type="gramStart"/>
      <w:r w:rsidRPr="00525682">
        <w:t>requirements;</w:t>
      </w:r>
      <w:proofErr w:type="gramEnd"/>
    </w:p>
    <w:p w14:paraId="0C321CDD" w14:textId="77777777" w:rsidR="00525682" w:rsidRPr="00525682" w:rsidRDefault="00525682" w:rsidP="00780F19">
      <w:pPr>
        <w:pStyle w:val="ListParagraph"/>
        <w:numPr>
          <w:ilvl w:val="0"/>
          <w:numId w:val="16"/>
        </w:numPr>
      </w:pPr>
      <w:r w:rsidRPr="00525682">
        <w:t xml:space="preserve">The effectiveness of the document in achieving desired </w:t>
      </w:r>
      <w:proofErr w:type="gramStart"/>
      <w:r w:rsidRPr="00525682">
        <w:t>outcomes;</w:t>
      </w:r>
      <w:proofErr w:type="gramEnd"/>
    </w:p>
    <w:p w14:paraId="798A0D1E" w14:textId="77777777" w:rsidR="00525682" w:rsidRPr="00525682" w:rsidRDefault="00525682" w:rsidP="00780F19">
      <w:pPr>
        <w:pStyle w:val="ListParagraph"/>
        <w:numPr>
          <w:ilvl w:val="0"/>
          <w:numId w:val="16"/>
        </w:numPr>
      </w:pPr>
      <w:r w:rsidRPr="00525682">
        <w:t xml:space="preserve">Identified areas requiring </w:t>
      </w:r>
      <w:proofErr w:type="gramStart"/>
      <w:r w:rsidRPr="00525682">
        <w:t>improvement;</w:t>
      </w:r>
      <w:proofErr w:type="gramEnd"/>
    </w:p>
    <w:p w14:paraId="40263900" w14:textId="77777777" w:rsidR="00525682" w:rsidRPr="00525682" w:rsidRDefault="00525682" w:rsidP="00780F19">
      <w:pPr>
        <w:pStyle w:val="ListParagraph"/>
        <w:numPr>
          <w:ilvl w:val="0"/>
          <w:numId w:val="16"/>
        </w:numPr>
      </w:pPr>
      <w:r w:rsidRPr="00525682">
        <w:t>The creating of any new documents and removal of obsolete documents; and</w:t>
      </w:r>
    </w:p>
    <w:p w14:paraId="15658DA5" w14:textId="77777777" w:rsidR="00525682" w:rsidRPr="00525682" w:rsidRDefault="00525682" w:rsidP="00780F19">
      <w:pPr>
        <w:pStyle w:val="ListParagraph"/>
        <w:numPr>
          <w:ilvl w:val="0"/>
          <w:numId w:val="16"/>
        </w:numPr>
      </w:pPr>
      <w:r w:rsidRPr="00525682">
        <w:t>The status / currency of any attachments / references included in the documents.</w:t>
      </w:r>
    </w:p>
    <w:p w14:paraId="62ACBEFF" w14:textId="5F40FF79" w:rsidR="00525682" w:rsidRDefault="00525682" w:rsidP="00525682"/>
    <w:p w14:paraId="5B95B247" w14:textId="698C8266" w:rsidR="00D3133B" w:rsidRDefault="00D3133B" w:rsidP="00D3133B">
      <w:pPr>
        <w:pStyle w:val="Heading2"/>
      </w:pPr>
      <w:bookmarkStart w:id="66" w:name="_Toc77672551"/>
      <w:r>
        <w:t>Obsolete Documents</w:t>
      </w:r>
      <w:bookmarkEnd w:id="66"/>
    </w:p>
    <w:p w14:paraId="3BD74A5A" w14:textId="1C839A71" w:rsidR="00D3133B" w:rsidRDefault="00D3133B" w:rsidP="00D3133B">
      <w:r w:rsidRPr="00D3133B">
        <w:t>Obsolete controlled documents are those which are no longer required, replaced</w:t>
      </w:r>
      <w:r>
        <w:t>,</w:t>
      </w:r>
      <w:r w:rsidRPr="00D3133B">
        <w:t xml:space="preserve"> or superseded as determined by the needs of the </w:t>
      </w:r>
      <w:r>
        <w:t>Document</w:t>
      </w:r>
      <w:r w:rsidRPr="00D3133B">
        <w:t xml:space="preserve"> Management System. Obsolete documents may be identified as part of the review process and shall be removed from the website and appropriately archived to prevent unintended use. Archived documents must be retained and accessible for system evaluation and legal purposes.</w:t>
      </w:r>
    </w:p>
    <w:p w14:paraId="1CDB8A54" w14:textId="77777777" w:rsidR="00D3133B" w:rsidRPr="00D3133B" w:rsidRDefault="00D3133B" w:rsidP="00D3133B"/>
    <w:p w14:paraId="4D4C3C32" w14:textId="77777777" w:rsidR="00D3133B" w:rsidRPr="00D3133B" w:rsidRDefault="00D3133B" w:rsidP="00D3133B">
      <w:r w:rsidRPr="00D3133B">
        <w:lastRenderedPageBreak/>
        <w:t>All documentation identified as obsolete shall be removed from points of issue by the Document Controller, archived electronically (if applicable) or in hard copy and retained for system evaluation purposes and legal requirements (where relevant).</w:t>
      </w:r>
    </w:p>
    <w:p w14:paraId="4F56A4B4" w14:textId="50EA1FF4" w:rsidR="00D3133B" w:rsidRDefault="00D3133B" w:rsidP="00D3133B">
      <w:pPr>
        <w:pStyle w:val="Heading2"/>
      </w:pPr>
      <w:bookmarkStart w:id="67" w:name="_Toc77672552"/>
      <w:r>
        <w:t>Document Control Register</w:t>
      </w:r>
      <w:bookmarkEnd w:id="67"/>
    </w:p>
    <w:p w14:paraId="38A20DBE" w14:textId="38061F63" w:rsidR="00D3133B" w:rsidRDefault="00D3133B" w:rsidP="00D3133B">
      <w:r w:rsidRPr="00D3133B">
        <w:t xml:space="preserve">A Document Control Register shall be maintained by the Document Controller for all </w:t>
      </w:r>
      <w:r w:rsidRPr="00D3133B">
        <w:rPr>
          <w:bCs/>
          <w:iCs/>
        </w:rPr>
        <w:t xml:space="preserve">FranchiCzar </w:t>
      </w:r>
      <w:r w:rsidRPr="00D3133B">
        <w:t>documentation created or modified.</w:t>
      </w:r>
    </w:p>
    <w:p w14:paraId="78AF9530" w14:textId="77777777" w:rsidR="00D3133B" w:rsidRPr="00D3133B" w:rsidRDefault="00D3133B" w:rsidP="00D3133B"/>
    <w:p w14:paraId="3BF5F802" w14:textId="77777777" w:rsidR="00D3133B" w:rsidRPr="00D3133B" w:rsidRDefault="00D3133B" w:rsidP="00D3133B">
      <w:r w:rsidRPr="00D3133B">
        <w:t>The Document Control Register shall include the following information:</w:t>
      </w:r>
    </w:p>
    <w:p w14:paraId="6638313A" w14:textId="77777777" w:rsidR="00D3133B" w:rsidRPr="00D3133B" w:rsidRDefault="00D3133B" w:rsidP="00780F19">
      <w:pPr>
        <w:pStyle w:val="ListParagraph"/>
        <w:numPr>
          <w:ilvl w:val="0"/>
          <w:numId w:val="17"/>
        </w:numPr>
      </w:pPr>
      <w:r w:rsidRPr="00D3133B">
        <w:t xml:space="preserve">Document </w:t>
      </w:r>
      <w:proofErr w:type="gramStart"/>
      <w:r w:rsidRPr="00D3133B">
        <w:t>number;</w:t>
      </w:r>
      <w:proofErr w:type="gramEnd"/>
    </w:p>
    <w:p w14:paraId="14C5695F" w14:textId="77777777" w:rsidR="00D3133B" w:rsidRPr="00D3133B" w:rsidRDefault="00D3133B" w:rsidP="00780F19">
      <w:pPr>
        <w:pStyle w:val="ListParagraph"/>
        <w:numPr>
          <w:ilvl w:val="0"/>
          <w:numId w:val="17"/>
        </w:numPr>
      </w:pPr>
      <w:r w:rsidRPr="00D3133B">
        <w:t xml:space="preserve">Document </w:t>
      </w:r>
      <w:proofErr w:type="gramStart"/>
      <w:r w:rsidRPr="00D3133B">
        <w:t>type;</w:t>
      </w:r>
      <w:proofErr w:type="gramEnd"/>
    </w:p>
    <w:p w14:paraId="7468192E" w14:textId="77777777" w:rsidR="00D3133B" w:rsidRPr="00D3133B" w:rsidRDefault="00D3133B" w:rsidP="00780F19">
      <w:pPr>
        <w:pStyle w:val="ListParagraph"/>
        <w:numPr>
          <w:ilvl w:val="0"/>
          <w:numId w:val="17"/>
        </w:numPr>
      </w:pPr>
      <w:r w:rsidRPr="00D3133B">
        <w:t xml:space="preserve">Document </w:t>
      </w:r>
      <w:proofErr w:type="gramStart"/>
      <w:r w:rsidRPr="00D3133B">
        <w:t>title;</w:t>
      </w:r>
      <w:proofErr w:type="gramEnd"/>
    </w:p>
    <w:p w14:paraId="589AF857" w14:textId="77777777" w:rsidR="00D3133B" w:rsidRPr="00D3133B" w:rsidRDefault="00D3133B" w:rsidP="00780F19">
      <w:pPr>
        <w:pStyle w:val="ListParagraph"/>
        <w:numPr>
          <w:ilvl w:val="0"/>
          <w:numId w:val="17"/>
        </w:numPr>
      </w:pPr>
      <w:r w:rsidRPr="00D3133B">
        <w:t xml:space="preserve">Issue </w:t>
      </w:r>
      <w:proofErr w:type="gramStart"/>
      <w:r w:rsidRPr="00D3133B">
        <w:t>date;</w:t>
      </w:r>
      <w:proofErr w:type="gramEnd"/>
    </w:p>
    <w:p w14:paraId="4C35FA8C" w14:textId="77777777" w:rsidR="00D3133B" w:rsidRPr="00D3133B" w:rsidRDefault="00D3133B" w:rsidP="00780F19">
      <w:pPr>
        <w:pStyle w:val="ListParagraph"/>
        <w:numPr>
          <w:ilvl w:val="0"/>
          <w:numId w:val="17"/>
        </w:numPr>
      </w:pPr>
      <w:r w:rsidRPr="00D3133B">
        <w:t xml:space="preserve">Revision </w:t>
      </w:r>
      <w:proofErr w:type="gramStart"/>
      <w:r w:rsidRPr="00D3133B">
        <w:t>number;</w:t>
      </w:r>
      <w:proofErr w:type="gramEnd"/>
    </w:p>
    <w:p w14:paraId="4DD997A3" w14:textId="77777777" w:rsidR="00D3133B" w:rsidRPr="00D3133B" w:rsidRDefault="00D3133B" w:rsidP="00780F19">
      <w:pPr>
        <w:pStyle w:val="ListParagraph"/>
        <w:numPr>
          <w:ilvl w:val="0"/>
          <w:numId w:val="17"/>
        </w:numPr>
      </w:pPr>
      <w:proofErr w:type="gramStart"/>
      <w:r w:rsidRPr="00D3133B">
        <w:t>Description;</w:t>
      </w:r>
      <w:proofErr w:type="gramEnd"/>
    </w:p>
    <w:p w14:paraId="2F9B2CB2" w14:textId="77777777" w:rsidR="00D3133B" w:rsidRPr="00D3133B" w:rsidRDefault="00D3133B" w:rsidP="00780F19">
      <w:pPr>
        <w:pStyle w:val="ListParagraph"/>
        <w:numPr>
          <w:ilvl w:val="0"/>
          <w:numId w:val="17"/>
        </w:numPr>
      </w:pPr>
      <w:r w:rsidRPr="00D3133B">
        <w:t>Review date; and</w:t>
      </w:r>
    </w:p>
    <w:p w14:paraId="6F0E7264" w14:textId="77777777" w:rsidR="00D3133B" w:rsidRPr="00D3133B" w:rsidRDefault="00D3133B" w:rsidP="00780F19">
      <w:pPr>
        <w:pStyle w:val="ListParagraph"/>
        <w:numPr>
          <w:ilvl w:val="0"/>
          <w:numId w:val="17"/>
        </w:numPr>
      </w:pPr>
      <w:r w:rsidRPr="00D3133B">
        <w:t>Owner.</w:t>
      </w:r>
    </w:p>
    <w:p w14:paraId="01DFDE41" w14:textId="40D8A6F6" w:rsidR="00D3133B" w:rsidRDefault="00D3133B" w:rsidP="00525682"/>
    <w:p w14:paraId="457BDEA1" w14:textId="5DEEE2B1" w:rsidR="003C6FFD" w:rsidRDefault="003C6FFD"/>
    <w:p w14:paraId="307B9650" w14:textId="10425820" w:rsidR="00D3133B" w:rsidRDefault="00D3133B"/>
    <w:p w14:paraId="5C3B8E07" w14:textId="73C48A8A" w:rsidR="00D3133B" w:rsidRDefault="00D3133B"/>
    <w:p w14:paraId="5603D4D4" w14:textId="6C08BD3A" w:rsidR="00D3133B" w:rsidRDefault="00D3133B"/>
    <w:p w14:paraId="26504FB6" w14:textId="720EB37C" w:rsidR="00D3133B" w:rsidRDefault="00D3133B"/>
    <w:p w14:paraId="390888FE" w14:textId="177C5650" w:rsidR="00D3133B" w:rsidRDefault="00D3133B"/>
    <w:p w14:paraId="1807ECF8" w14:textId="031A9886" w:rsidR="00D3133B" w:rsidRDefault="00D3133B"/>
    <w:p w14:paraId="2E5A0986" w14:textId="4F2C200A" w:rsidR="00D3133B" w:rsidRDefault="00D3133B"/>
    <w:p w14:paraId="6AD5FF9D" w14:textId="77777777" w:rsidR="00D3133B" w:rsidRDefault="00D3133B"/>
    <w:p w14:paraId="3C18910B" w14:textId="77777777" w:rsidR="003C6FFD" w:rsidRDefault="003C6FFD"/>
    <w:p w14:paraId="15812293" w14:textId="6E3E7F58" w:rsidR="003C6FFD" w:rsidRDefault="003C6FFD"/>
    <w:p w14:paraId="6EA8508C" w14:textId="4A26F52F" w:rsidR="00780F19" w:rsidRDefault="00780F19"/>
    <w:p w14:paraId="5398DC52" w14:textId="2A49243C" w:rsidR="00780F19" w:rsidRDefault="00780F19"/>
    <w:p w14:paraId="52FFE198" w14:textId="3D7E6F38" w:rsidR="00780F19" w:rsidRDefault="00780F19"/>
    <w:p w14:paraId="367D7982" w14:textId="06AB329E" w:rsidR="00780F19" w:rsidRDefault="00780F19"/>
    <w:p w14:paraId="70C18853" w14:textId="4B97C972" w:rsidR="00780F19" w:rsidRDefault="00780F19"/>
    <w:p w14:paraId="1917E678" w14:textId="44F14B15" w:rsidR="00780F19" w:rsidRDefault="00780F19"/>
    <w:p w14:paraId="77DA3506" w14:textId="09312390" w:rsidR="00780F19" w:rsidRDefault="00780F19"/>
    <w:p w14:paraId="3D2E12DF" w14:textId="77777777" w:rsidR="00780F19" w:rsidRDefault="00780F19"/>
    <w:p w14:paraId="65456000" w14:textId="77777777" w:rsidR="003C6FFD" w:rsidRDefault="003C6FFD"/>
    <w:p w14:paraId="3F4C7B95" w14:textId="2B96BA66" w:rsidR="003C6FFD" w:rsidRDefault="00CD62EE" w:rsidP="003C6FFD">
      <w:pPr>
        <w:pStyle w:val="Heading1"/>
      </w:pPr>
      <w:bookmarkStart w:id="68" w:name="_Toc77672553"/>
      <w:r>
        <w:lastRenderedPageBreak/>
        <w:t>Version History Table</w:t>
      </w:r>
      <w:bookmarkEnd w:id="68"/>
    </w:p>
    <w:p w14:paraId="742DCC8E" w14:textId="1EB73858" w:rsidR="003C6FFD" w:rsidRDefault="003C6FFD" w:rsidP="00CD62EE"/>
    <w:tbl>
      <w:tblPr>
        <w:tblStyle w:val="TableGrid"/>
        <w:tblW w:w="0" w:type="auto"/>
        <w:tblLook w:val="04A0" w:firstRow="1" w:lastRow="0" w:firstColumn="1" w:lastColumn="0" w:noHBand="0" w:noVBand="1"/>
      </w:tblPr>
      <w:tblGrid>
        <w:gridCol w:w="1384"/>
        <w:gridCol w:w="1186"/>
        <w:gridCol w:w="3995"/>
        <w:gridCol w:w="2160"/>
        <w:gridCol w:w="2065"/>
      </w:tblGrid>
      <w:tr w:rsidR="00A27861" w14:paraId="5678BA4A" w14:textId="56DDDEEE" w:rsidTr="00A27861">
        <w:tc>
          <w:tcPr>
            <w:tcW w:w="1384" w:type="dxa"/>
            <w:shd w:val="clear" w:color="auto" w:fill="3F338E"/>
          </w:tcPr>
          <w:p w14:paraId="1C0D6417" w14:textId="77777777" w:rsidR="00A27861" w:rsidRPr="00A27861" w:rsidRDefault="00A27861" w:rsidP="00AD554A">
            <w:pPr>
              <w:pStyle w:val="BodyText"/>
              <w:rPr>
                <w:b/>
                <w:bCs/>
                <w:color w:val="FFFFFF" w:themeColor="background1"/>
                <w:szCs w:val="22"/>
              </w:rPr>
            </w:pPr>
            <w:r w:rsidRPr="00A27861">
              <w:rPr>
                <w:b/>
                <w:bCs/>
                <w:color w:val="FFFFFF" w:themeColor="background1"/>
                <w:szCs w:val="22"/>
              </w:rPr>
              <w:t>Date</w:t>
            </w:r>
          </w:p>
        </w:tc>
        <w:tc>
          <w:tcPr>
            <w:tcW w:w="1186" w:type="dxa"/>
            <w:shd w:val="clear" w:color="auto" w:fill="3F338E"/>
          </w:tcPr>
          <w:p w14:paraId="48C58D9D" w14:textId="77777777" w:rsidR="00A27861" w:rsidRPr="00A27861" w:rsidRDefault="00A27861" w:rsidP="00AD554A">
            <w:pPr>
              <w:pStyle w:val="BodyText"/>
              <w:rPr>
                <w:b/>
                <w:bCs/>
                <w:color w:val="FFFFFF" w:themeColor="background1"/>
                <w:szCs w:val="22"/>
              </w:rPr>
            </w:pPr>
            <w:r w:rsidRPr="00A27861">
              <w:rPr>
                <w:b/>
                <w:bCs/>
                <w:color w:val="FFFFFF" w:themeColor="background1"/>
                <w:szCs w:val="22"/>
              </w:rPr>
              <w:t>Version</w:t>
            </w:r>
          </w:p>
        </w:tc>
        <w:tc>
          <w:tcPr>
            <w:tcW w:w="3995" w:type="dxa"/>
            <w:shd w:val="clear" w:color="auto" w:fill="3F338E"/>
          </w:tcPr>
          <w:p w14:paraId="5DD68FE8" w14:textId="77777777" w:rsidR="00A27861" w:rsidRPr="00A27861" w:rsidRDefault="00A27861" w:rsidP="00AD554A">
            <w:pPr>
              <w:pStyle w:val="BodyText"/>
              <w:rPr>
                <w:b/>
                <w:bCs/>
                <w:color w:val="FFFFFF" w:themeColor="background1"/>
                <w:szCs w:val="22"/>
              </w:rPr>
            </w:pPr>
            <w:r w:rsidRPr="00A27861">
              <w:rPr>
                <w:b/>
                <w:bCs/>
                <w:color w:val="FFFFFF" w:themeColor="background1"/>
                <w:szCs w:val="22"/>
              </w:rPr>
              <w:t xml:space="preserve">Description </w:t>
            </w:r>
          </w:p>
        </w:tc>
        <w:tc>
          <w:tcPr>
            <w:tcW w:w="2160" w:type="dxa"/>
            <w:shd w:val="clear" w:color="auto" w:fill="3F338E"/>
          </w:tcPr>
          <w:p w14:paraId="0B5BA940" w14:textId="18FA107E" w:rsidR="00A27861" w:rsidRPr="00A27861" w:rsidRDefault="00A27861" w:rsidP="00AD554A">
            <w:pPr>
              <w:pStyle w:val="BodyText"/>
              <w:rPr>
                <w:b/>
                <w:bCs/>
                <w:color w:val="FFFFFF" w:themeColor="background1"/>
                <w:szCs w:val="22"/>
              </w:rPr>
            </w:pPr>
            <w:r w:rsidRPr="00A27861">
              <w:rPr>
                <w:b/>
                <w:bCs/>
                <w:color w:val="FFFFFF" w:themeColor="background1"/>
                <w:szCs w:val="22"/>
              </w:rPr>
              <w:t>Owner</w:t>
            </w:r>
          </w:p>
        </w:tc>
        <w:tc>
          <w:tcPr>
            <w:tcW w:w="2065" w:type="dxa"/>
            <w:shd w:val="clear" w:color="auto" w:fill="3F338E"/>
          </w:tcPr>
          <w:p w14:paraId="18BE2B34" w14:textId="725AF67D" w:rsidR="00A27861" w:rsidRPr="00A27861" w:rsidRDefault="00A27861" w:rsidP="00AD554A">
            <w:pPr>
              <w:pStyle w:val="BodyText"/>
              <w:rPr>
                <w:b/>
                <w:bCs/>
                <w:color w:val="FFFFFF" w:themeColor="background1"/>
                <w:szCs w:val="22"/>
              </w:rPr>
            </w:pPr>
            <w:r w:rsidRPr="00A27861">
              <w:rPr>
                <w:b/>
                <w:bCs/>
                <w:color w:val="FFFFFF" w:themeColor="background1"/>
                <w:szCs w:val="22"/>
              </w:rPr>
              <w:t>Approver</w:t>
            </w:r>
          </w:p>
        </w:tc>
      </w:tr>
      <w:tr w:rsidR="00A27861" w14:paraId="736EE9C9" w14:textId="528C1C17" w:rsidTr="00A27861">
        <w:tc>
          <w:tcPr>
            <w:tcW w:w="1384" w:type="dxa"/>
          </w:tcPr>
          <w:p w14:paraId="708F9201" w14:textId="0EE84771" w:rsidR="00A27861" w:rsidRPr="00A27861" w:rsidRDefault="00A27861" w:rsidP="00AD554A">
            <w:pPr>
              <w:pStyle w:val="BodyText"/>
              <w:rPr>
                <w:sz w:val="20"/>
                <w:szCs w:val="20"/>
              </w:rPr>
            </w:pPr>
            <w:r w:rsidRPr="00A27861">
              <w:rPr>
                <w:sz w:val="20"/>
                <w:szCs w:val="20"/>
              </w:rPr>
              <w:t>07/20/2021</w:t>
            </w:r>
          </w:p>
        </w:tc>
        <w:tc>
          <w:tcPr>
            <w:tcW w:w="1186" w:type="dxa"/>
          </w:tcPr>
          <w:p w14:paraId="4EE12A7F" w14:textId="77777777" w:rsidR="00A27861" w:rsidRPr="00A27861" w:rsidRDefault="00A27861" w:rsidP="00AD554A">
            <w:pPr>
              <w:pStyle w:val="BodyText"/>
              <w:rPr>
                <w:sz w:val="20"/>
                <w:szCs w:val="20"/>
              </w:rPr>
            </w:pPr>
            <w:r w:rsidRPr="00A27861">
              <w:rPr>
                <w:sz w:val="20"/>
                <w:szCs w:val="20"/>
              </w:rPr>
              <w:t>1.0</w:t>
            </w:r>
          </w:p>
        </w:tc>
        <w:tc>
          <w:tcPr>
            <w:tcW w:w="3995" w:type="dxa"/>
          </w:tcPr>
          <w:p w14:paraId="2F2826F9" w14:textId="2B52D275" w:rsidR="00A27861" w:rsidRPr="00A27861" w:rsidRDefault="00A27861" w:rsidP="00AD554A">
            <w:pPr>
              <w:pStyle w:val="BodyText"/>
              <w:rPr>
                <w:sz w:val="20"/>
                <w:szCs w:val="20"/>
              </w:rPr>
            </w:pPr>
            <w:r w:rsidRPr="00A27861">
              <w:rPr>
                <w:sz w:val="20"/>
                <w:szCs w:val="20"/>
              </w:rPr>
              <w:t xml:space="preserve">Document created </w:t>
            </w:r>
          </w:p>
        </w:tc>
        <w:tc>
          <w:tcPr>
            <w:tcW w:w="2160" w:type="dxa"/>
          </w:tcPr>
          <w:p w14:paraId="326BFA52" w14:textId="7AADD45A" w:rsidR="00A27861" w:rsidRPr="00A27861" w:rsidRDefault="00A27861" w:rsidP="00AD554A">
            <w:pPr>
              <w:pStyle w:val="BodyText"/>
              <w:rPr>
                <w:sz w:val="20"/>
                <w:szCs w:val="20"/>
              </w:rPr>
            </w:pPr>
            <w:r w:rsidRPr="00A27861">
              <w:rPr>
                <w:sz w:val="20"/>
                <w:szCs w:val="20"/>
              </w:rPr>
              <w:t>John Beatty</w:t>
            </w:r>
          </w:p>
        </w:tc>
        <w:tc>
          <w:tcPr>
            <w:tcW w:w="2065" w:type="dxa"/>
          </w:tcPr>
          <w:p w14:paraId="641E9304" w14:textId="77777777" w:rsidR="00A27861" w:rsidRPr="00A27861" w:rsidRDefault="00A27861" w:rsidP="00AD554A">
            <w:pPr>
              <w:pStyle w:val="BodyText"/>
              <w:rPr>
                <w:sz w:val="20"/>
                <w:szCs w:val="20"/>
              </w:rPr>
            </w:pPr>
          </w:p>
        </w:tc>
      </w:tr>
      <w:tr w:rsidR="00A27861" w14:paraId="5E80180D" w14:textId="03FAF98B" w:rsidTr="00A27861">
        <w:tc>
          <w:tcPr>
            <w:tcW w:w="1384" w:type="dxa"/>
          </w:tcPr>
          <w:p w14:paraId="010BC799" w14:textId="28504981" w:rsidR="00A27861" w:rsidRPr="00A27861" w:rsidRDefault="00A27861" w:rsidP="00AD554A">
            <w:pPr>
              <w:pStyle w:val="BodyText"/>
              <w:rPr>
                <w:sz w:val="20"/>
                <w:szCs w:val="20"/>
              </w:rPr>
            </w:pPr>
          </w:p>
        </w:tc>
        <w:tc>
          <w:tcPr>
            <w:tcW w:w="1186" w:type="dxa"/>
          </w:tcPr>
          <w:p w14:paraId="3BF4EA8F" w14:textId="14EECD8D" w:rsidR="00A27861" w:rsidRPr="00A27861" w:rsidRDefault="00A27861" w:rsidP="00AD554A">
            <w:pPr>
              <w:pStyle w:val="BodyText"/>
              <w:rPr>
                <w:sz w:val="20"/>
                <w:szCs w:val="20"/>
              </w:rPr>
            </w:pPr>
          </w:p>
        </w:tc>
        <w:tc>
          <w:tcPr>
            <w:tcW w:w="3995" w:type="dxa"/>
          </w:tcPr>
          <w:p w14:paraId="3DD74FB6" w14:textId="5D655EB2" w:rsidR="00A27861" w:rsidRPr="00A27861" w:rsidRDefault="00A27861" w:rsidP="00AD554A">
            <w:pPr>
              <w:pStyle w:val="BodyText"/>
              <w:rPr>
                <w:sz w:val="20"/>
                <w:szCs w:val="20"/>
              </w:rPr>
            </w:pPr>
          </w:p>
        </w:tc>
        <w:tc>
          <w:tcPr>
            <w:tcW w:w="2160" w:type="dxa"/>
          </w:tcPr>
          <w:p w14:paraId="0819BD4E" w14:textId="3AFED605" w:rsidR="00A27861" w:rsidRPr="00A27861" w:rsidRDefault="00A27861" w:rsidP="00AD554A">
            <w:pPr>
              <w:pStyle w:val="BodyText"/>
              <w:rPr>
                <w:sz w:val="20"/>
                <w:szCs w:val="20"/>
              </w:rPr>
            </w:pPr>
          </w:p>
        </w:tc>
        <w:tc>
          <w:tcPr>
            <w:tcW w:w="2065" w:type="dxa"/>
          </w:tcPr>
          <w:p w14:paraId="4E43EAFD" w14:textId="77777777" w:rsidR="00A27861" w:rsidRPr="00A27861" w:rsidRDefault="00A27861" w:rsidP="00AD554A">
            <w:pPr>
              <w:pStyle w:val="BodyText"/>
              <w:rPr>
                <w:sz w:val="20"/>
                <w:szCs w:val="20"/>
              </w:rPr>
            </w:pPr>
          </w:p>
        </w:tc>
      </w:tr>
      <w:tr w:rsidR="00A27861" w14:paraId="42E22F93" w14:textId="1E9ACD2B" w:rsidTr="00A27861">
        <w:tc>
          <w:tcPr>
            <w:tcW w:w="1384" w:type="dxa"/>
          </w:tcPr>
          <w:p w14:paraId="732785D5" w14:textId="77777777" w:rsidR="00A27861" w:rsidRPr="00A27861" w:rsidRDefault="00A27861" w:rsidP="00AD554A">
            <w:pPr>
              <w:pStyle w:val="BodyText"/>
              <w:rPr>
                <w:sz w:val="20"/>
                <w:szCs w:val="20"/>
              </w:rPr>
            </w:pPr>
          </w:p>
        </w:tc>
        <w:tc>
          <w:tcPr>
            <w:tcW w:w="1186" w:type="dxa"/>
          </w:tcPr>
          <w:p w14:paraId="4E4637C9" w14:textId="77777777" w:rsidR="00A27861" w:rsidRPr="00A27861" w:rsidRDefault="00A27861" w:rsidP="00AD554A">
            <w:pPr>
              <w:pStyle w:val="BodyText"/>
              <w:rPr>
                <w:sz w:val="20"/>
                <w:szCs w:val="20"/>
              </w:rPr>
            </w:pPr>
          </w:p>
        </w:tc>
        <w:tc>
          <w:tcPr>
            <w:tcW w:w="3995" w:type="dxa"/>
          </w:tcPr>
          <w:p w14:paraId="76D6FA26" w14:textId="77777777" w:rsidR="00A27861" w:rsidRPr="00A27861" w:rsidRDefault="00A27861" w:rsidP="00AD554A">
            <w:pPr>
              <w:pStyle w:val="BodyText"/>
              <w:rPr>
                <w:sz w:val="20"/>
                <w:szCs w:val="20"/>
              </w:rPr>
            </w:pPr>
          </w:p>
        </w:tc>
        <w:tc>
          <w:tcPr>
            <w:tcW w:w="2160" w:type="dxa"/>
          </w:tcPr>
          <w:p w14:paraId="304785BB" w14:textId="77777777" w:rsidR="00A27861" w:rsidRPr="00A27861" w:rsidRDefault="00A27861" w:rsidP="00AD554A">
            <w:pPr>
              <w:pStyle w:val="BodyText"/>
              <w:rPr>
                <w:sz w:val="20"/>
                <w:szCs w:val="20"/>
              </w:rPr>
            </w:pPr>
          </w:p>
        </w:tc>
        <w:tc>
          <w:tcPr>
            <w:tcW w:w="2065" w:type="dxa"/>
          </w:tcPr>
          <w:p w14:paraId="33BDBB9F" w14:textId="77777777" w:rsidR="00A27861" w:rsidRPr="00A27861" w:rsidRDefault="00A27861" w:rsidP="00AD554A">
            <w:pPr>
              <w:pStyle w:val="BodyText"/>
              <w:rPr>
                <w:sz w:val="20"/>
                <w:szCs w:val="20"/>
              </w:rPr>
            </w:pPr>
          </w:p>
        </w:tc>
      </w:tr>
    </w:tbl>
    <w:p w14:paraId="7A47EFAB" w14:textId="77777777" w:rsidR="003C6FFD" w:rsidRDefault="003C6FFD"/>
    <w:p w14:paraId="34C26816" w14:textId="77777777" w:rsidR="003C6FFD" w:rsidRDefault="003C6FFD"/>
    <w:p w14:paraId="211FDC4D" w14:textId="77777777" w:rsidR="003C6FFD" w:rsidRDefault="003C6FFD"/>
    <w:p w14:paraId="5E533450" w14:textId="77777777" w:rsidR="003C6FFD" w:rsidRDefault="003C6FFD"/>
    <w:p w14:paraId="390ABFB3" w14:textId="5079962C" w:rsidR="003C6FFD" w:rsidRDefault="003C6FFD"/>
    <w:sectPr w:rsidR="003C6FFD" w:rsidSect="001D558C">
      <w:pgSz w:w="12240" w:h="15840"/>
      <w:pgMar w:top="1440" w:right="720" w:bottom="1440" w:left="720" w:header="0" w:footer="90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1A2B4" w14:textId="77777777" w:rsidR="00D36CDF" w:rsidRDefault="00D36CDF" w:rsidP="001D558C">
      <w:r>
        <w:separator/>
      </w:r>
    </w:p>
  </w:endnote>
  <w:endnote w:type="continuationSeparator" w:id="0">
    <w:p w14:paraId="3C2A06C3" w14:textId="77777777" w:rsidR="00D36CDF" w:rsidRDefault="00D36CDF" w:rsidP="001D5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Open Sans SemiBold">
    <w:altName w:val="Open Sans SemiBold"/>
    <w:panose1 w:val="020B07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7093865"/>
      <w:docPartObj>
        <w:docPartGallery w:val="Page Numbers (Bottom of Page)"/>
        <w:docPartUnique/>
      </w:docPartObj>
    </w:sdtPr>
    <w:sdtEndPr>
      <w:rPr>
        <w:rStyle w:val="PageNumber"/>
      </w:rPr>
    </w:sdtEndPr>
    <w:sdtContent>
      <w:p w14:paraId="0BBB27D9" w14:textId="77777777" w:rsidR="007149B0" w:rsidRDefault="00296169" w:rsidP="003C6F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F46316" w14:textId="77777777" w:rsidR="007149B0" w:rsidRDefault="00D36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20" w:type="dxa"/>
      <w:tblLayout w:type="fixed"/>
      <w:tblLook w:val="06A0" w:firstRow="1" w:lastRow="0" w:firstColumn="1" w:lastColumn="0" w:noHBand="1" w:noVBand="1"/>
    </w:tblPr>
    <w:tblGrid>
      <w:gridCol w:w="3740"/>
      <w:gridCol w:w="3740"/>
      <w:gridCol w:w="3740"/>
    </w:tblGrid>
    <w:tr w:rsidR="007149B0" w14:paraId="2F09206C" w14:textId="77777777" w:rsidTr="003C6FFD">
      <w:tc>
        <w:tcPr>
          <w:tcW w:w="3740" w:type="dxa"/>
        </w:tcPr>
        <w:p w14:paraId="68259B3A" w14:textId="77777777" w:rsidR="007149B0" w:rsidRDefault="00D36CDF" w:rsidP="00C04C74">
          <w:pPr>
            <w:pStyle w:val="Header"/>
          </w:pPr>
        </w:p>
      </w:tc>
      <w:tc>
        <w:tcPr>
          <w:tcW w:w="3740" w:type="dxa"/>
        </w:tcPr>
        <w:p w14:paraId="05C0F38A" w14:textId="77777777" w:rsidR="007149B0" w:rsidRDefault="00D36CDF" w:rsidP="13B80BDB">
          <w:pPr>
            <w:pStyle w:val="Header"/>
            <w:jc w:val="center"/>
          </w:pPr>
        </w:p>
      </w:tc>
      <w:tc>
        <w:tcPr>
          <w:tcW w:w="3740" w:type="dxa"/>
        </w:tcPr>
        <w:p w14:paraId="564BA516" w14:textId="77777777" w:rsidR="007149B0" w:rsidRDefault="00D36CDF" w:rsidP="13B80BDB">
          <w:pPr>
            <w:pStyle w:val="Header"/>
            <w:ind w:right="-115"/>
            <w:jc w:val="right"/>
          </w:pPr>
        </w:p>
      </w:tc>
    </w:tr>
  </w:tbl>
  <w:sdt>
    <w:sdtPr>
      <w:rPr>
        <w:rStyle w:val="PageNumber"/>
        <w:sz w:val="22"/>
      </w:rPr>
      <w:id w:val="-808777983"/>
      <w:docPartObj>
        <w:docPartGallery w:val="Page Numbers (Bottom of Page)"/>
        <w:docPartUnique/>
      </w:docPartObj>
    </w:sdtPr>
    <w:sdtEndPr>
      <w:rPr>
        <w:rStyle w:val="PageNumber"/>
      </w:rPr>
    </w:sdtEndPr>
    <w:sdtContent>
      <w:p w14:paraId="0C2DAA80" w14:textId="77777777" w:rsidR="003C6FFD" w:rsidRPr="003C6FFD" w:rsidRDefault="003C6FFD" w:rsidP="003C6FFD">
        <w:pPr>
          <w:pStyle w:val="Footer"/>
          <w:framePr w:wrap="none" w:vAnchor="text" w:hAnchor="page" w:x="6056" w:y="186"/>
          <w:rPr>
            <w:rStyle w:val="PageNumber"/>
            <w:sz w:val="22"/>
          </w:rPr>
        </w:pPr>
        <w:r w:rsidRPr="003C6FFD">
          <w:rPr>
            <w:rStyle w:val="PageNumber"/>
            <w:sz w:val="22"/>
          </w:rPr>
          <w:fldChar w:fldCharType="begin"/>
        </w:r>
        <w:r w:rsidRPr="003C6FFD">
          <w:rPr>
            <w:rStyle w:val="PageNumber"/>
            <w:sz w:val="22"/>
          </w:rPr>
          <w:instrText xml:space="preserve"> PAGE </w:instrText>
        </w:r>
        <w:r w:rsidRPr="003C6FFD">
          <w:rPr>
            <w:rStyle w:val="PageNumber"/>
            <w:sz w:val="22"/>
          </w:rPr>
          <w:fldChar w:fldCharType="separate"/>
        </w:r>
        <w:r w:rsidRPr="003C6FFD">
          <w:rPr>
            <w:rStyle w:val="PageNumber"/>
            <w:noProof/>
            <w:sz w:val="22"/>
          </w:rPr>
          <w:t>2</w:t>
        </w:r>
        <w:r w:rsidRPr="003C6FFD">
          <w:rPr>
            <w:rStyle w:val="PageNumber"/>
            <w:sz w:val="22"/>
          </w:rPr>
          <w:fldChar w:fldCharType="end"/>
        </w:r>
      </w:p>
    </w:sdtContent>
  </w:sdt>
  <w:p w14:paraId="4EF2AD1E" w14:textId="7D9A96B3" w:rsidR="001D558C" w:rsidRPr="00CA417D" w:rsidRDefault="001D558C" w:rsidP="001D558C">
    <w:pPr>
      <w:pStyle w:val="BodyText"/>
      <w:rPr>
        <w:sz w:val="22"/>
        <w:szCs w:val="22"/>
      </w:rPr>
    </w:pPr>
    <w:r>
      <w:rPr>
        <w:noProof/>
        <w:sz w:val="22"/>
        <w:szCs w:val="22"/>
      </w:rPr>
      <w:t xml:space="preserve">Document </w:t>
    </w:r>
    <w:r w:rsidR="00E144FF">
      <w:rPr>
        <w:noProof/>
        <w:sz w:val="22"/>
        <w:szCs w:val="22"/>
      </w:rPr>
      <w:t>Management</w:t>
    </w:r>
    <w:r w:rsidR="009531EE">
      <w:rPr>
        <w:noProof/>
        <w:sz w:val="22"/>
        <w:szCs w:val="22"/>
      </w:rPr>
      <w:t xml:space="preserve"> Procedure </w:t>
    </w:r>
    <w:r w:rsidRPr="00CA417D">
      <w:rPr>
        <w:noProof/>
        <w:sz w:val="22"/>
        <w:szCs w:val="22"/>
      </w:rPr>
      <w:ptab w:relativeTo="margin" w:alignment="center" w:leader="none"/>
    </w:r>
    <w:r w:rsidRPr="00CA417D">
      <w:rPr>
        <w:noProof/>
        <w:sz w:val="22"/>
        <w:szCs w:val="22"/>
      </w:rPr>
      <w:ptab w:relativeTo="margin" w:alignment="right" w:leader="none"/>
    </w:r>
    <w:r w:rsidR="00B27582">
      <w:rPr>
        <w:noProof/>
        <w:sz w:val="22"/>
        <w:szCs w:val="22"/>
      </w:rPr>
      <w:t>v.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FDC51" w14:textId="77777777" w:rsidR="00D36CDF" w:rsidRDefault="00D36CDF" w:rsidP="001D558C">
      <w:r>
        <w:separator/>
      </w:r>
    </w:p>
  </w:footnote>
  <w:footnote w:type="continuationSeparator" w:id="0">
    <w:p w14:paraId="370D832A" w14:textId="77777777" w:rsidR="00D36CDF" w:rsidRDefault="00D36CDF" w:rsidP="001D5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72F1" w14:textId="77777777" w:rsidR="001D558C" w:rsidRDefault="001D558C" w:rsidP="001D558C">
    <w:pPr>
      <w:pStyle w:val="Header"/>
      <w:jc w:val="right"/>
    </w:pPr>
  </w:p>
  <w:p w14:paraId="50596942" w14:textId="5BC849D9" w:rsidR="001D558C" w:rsidRDefault="00B27582" w:rsidP="00B27582">
    <w:pPr>
      <w:pStyle w:val="Header"/>
      <w:tabs>
        <w:tab w:val="clear" w:pos="9360"/>
        <w:tab w:val="right" w:pos="10800"/>
      </w:tabs>
    </w:pPr>
    <w:r>
      <w:rPr>
        <w:noProof/>
        <w:sz w:val="22"/>
      </w:rPr>
      <w:t>DocMgmtPro-SOP-001</w:t>
    </w:r>
    <w:r>
      <w:rPr>
        <w:noProof/>
        <w:sz w:val="22"/>
      </w:rPr>
      <w:tab/>
    </w:r>
    <w:r>
      <w:rPr>
        <w:noProof/>
        <w:sz w:val="22"/>
      </w:rPr>
      <w:tab/>
      <w:t xml:space="preserve">      </w:t>
    </w:r>
    <w:r w:rsidR="001D558C">
      <w:rPr>
        <w:noProof/>
      </w:rPr>
      <w:drawing>
        <wp:inline distT="0" distB="0" distL="0" distR="0" wp14:anchorId="13113E0A" wp14:editId="1785BE82">
          <wp:extent cx="1162432" cy="486290"/>
          <wp:effectExtent l="0" t="0" r="0" b="0"/>
          <wp:docPr id="11" name="Picture 1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4366" cy="512199"/>
                  </a:xfrm>
                  <a:prstGeom prst="rect">
                    <a:avLst/>
                  </a:prstGeom>
                </pic:spPr>
              </pic:pic>
            </a:graphicData>
          </a:graphic>
        </wp:inline>
      </w:drawing>
    </w:r>
    <w:r w:rsidR="001D558C">
      <w:rPr>
        <w:noProof/>
      </w:rPr>
      <w:drawing>
        <wp:anchor distT="0" distB="0" distL="114300" distR="114300" simplePos="0" relativeHeight="251659264" behindDoc="0" locked="0" layoutInCell="1" allowOverlap="1" wp14:anchorId="00EA2F89" wp14:editId="332E57FD">
          <wp:simplePos x="0" y="0"/>
          <wp:positionH relativeFrom="column">
            <wp:posOffset>6377940</wp:posOffset>
          </wp:positionH>
          <wp:positionV relativeFrom="paragraph">
            <wp:posOffset>-43279060</wp:posOffset>
          </wp:positionV>
          <wp:extent cx="424815" cy="309245"/>
          <wp:effectExtent l="0" t="0" r="0" b="0"/>
          <wp:wrapNone/>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24815" cy="309245"/>
                  </a:xfrm>
                  <a:prstGeom prst="rect">
                    <a:avLst/>
                  </a:prstGeom>
                </pic:spPr>
              </pic:pic>
            </a:graphicData>
          </a:graphic>
          <wp14:sizeRelH relativeFrom="page">
            <wp14:pctWidth>0</wp14:pctWidth>
          </wp14:sizeRelH>
          <wp14:sizeRelV relativeFrom="page">
            <wp14:pctHeight>0</wp14:pctHeight>
          </wp14:sizeRelV>
        </wp:anchor>
      </w:drawing>
    </w:r>
  </w:p>
  <w:p w14:paraId="1127DD6D" w14:textId="77777777" w:rsidR="007149B0" w:rsidRPr="001D558C" w:rsidRDefault="001D558C" w:rsidP="001D558C">
    <w:pPr>
      <w:pStyle w:val="Header"/>
      <w:tabs>
        <w:tab w:val="clear" w:pos="9360"/>
        <w:tab w:val="right" w:pos="9720"/>
      </w:tabs>
      <w:ind w:left="-720"/>
    </w:pPr>
    <w:r w:rsidRPr="00F30146">
      <w:rPr>
        <w:noProof/>
        <w:color w:val="7030A0"/>
      </w:rPr>
      <mc:AlternateContent>
        <mc:Choice Requires="wps">
          <w:drawing>
            <wp:anchor distT="0" distB="0" distL="114300" distR="114300" simplePos="0" relativeHeight="251660288" behindDoc="0" locked="0" layoutInCell="1" allowOverlap="1" wp14:anchorId="13F247C0" wp14:editId="50B750A0">
              <wp:simplePos x="0" y="0"/>
              <wp:positionH relativeFrom="column">
                <wp:posOffset>1</wp:posOffset>
              </wp:positionH>
              <wp:positionV relativeFrom="paragraph">
                <wp:posOffset>31386</wp:posOffset>
              </wp:positionV>
              <wp:extent cx="6858312" cy="0"/>
              <wp:effectExtent l="0" t="0" r="12700" b="12700"/>
              <wp:wrapNone/>
              <wp:docPr id="17" name="Straight Connector 17"/>
              <wp:cNvGraphicFramePr/>
              <a:graphic xmlns:a="http://schemas.openxmlformats.org/drawingml/2006/main">
                <a:graphicData uri="http://schemas.microsoft.com/office/word/2010/wordprocessingShape">
                  <wps:wsp>
                    <wps:cNvCnPr/>
                    <wps:spPr>
                      <a:xfrm flipV="1">
                        <a:off x="0" y="0"/>
                        <a:ext cx="685831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C027E" id="Straight Connector 1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" strokecolor="black [3213]"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54D3" w14:textId="77777777" w:rsidR="001D558C" w:rsidRDefault="001D558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15E"/>
    <w:multiLevelType w:val="hybridMultilevel"/>
    <w:tmpl w:val="71FC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938C6"/>
    <w:multiLevelType w:val="hybridMultilevel"/>
    <w:tmpl w:val="6FC4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63F7F"/>
    <w:multiLevelType w:val="hybridMultilevel"/>
    <w:tmpl w:val="696E05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EE2945"/>
    <w:multiLevelType w:val="hybridMultilevel"/>
    <w:tmpl w:val="D226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E5BAE"/>
    <w:multiLevelType w:val="hybridMultilevel"/>
    <w:tmpl w:val="C30C1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B95C87"/>
    <w:multiLevelType w:val="hybridMultilevel"/>
    <w:tmpl w:val="EACAC3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716B55"/>
    <w:multiLevelType w:val="hybridMultilevel"/>
    <w:tmpl w:val="C5C4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602233"/>
    <w:multiLevelType w:val="hybridMultilevel"/>
    <w:tmpl w:val="4A76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E29DC"/>
    <w:multiLevelType w:val="hybridMultilevel"/>
    <w:tmpl w:val="2E164B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2E7012A"/>
    <w:multiLevelType w:val="hybridMultilevel"/>
    <w:tmpl w:val="C6A2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736B9C"/>
    <w:multiLevelType w:val="hybridMultilevel"/>
    <w:tmpl w:val="0090EE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12020C0"/>
    <w:multiLevelType w:val="hybridMultilevel"/>
    <w:tmpl w:val="2C18E3A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2" w15:restartNumberingAfterBreak="0">
    <w:nsid w:val="44E43196"/>
    <w:multiLevelType w:val="hybridMultilevel"/>
    <w:tmpl w:val="E5F6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F800C4"/>
    <w:multiLevelType w:val="hybridMultilevel"/>
    <w:tmpl w:val="F932A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17D393B"/>
    <w:multiLevelType w:val="hybridMultilevel"/>
    <w:tmpl w:val="BCDC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C637CF"/>
    <w:multiLevelType w:val="hybridMultilevel"/>
    <w:tmpl w:val="7CB8FC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B287A5F"/>
    <w:multiLevelType w:val="hybridMultilevel"/>
    <w:tmpl w:val="D09E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0"/>
  </w:num>
  <w:num w:numId="4">
    <w:abstractNumId w:val="13"/>
  </w:num>
  <w:num w:numId="5">
    <w:abstractNumId w:val="4"/>
  </w:num>
  <w:num w:numId="6">
    <w:abstractNumId w:val="15"/>
  </w:num>
  <w:num w:numId="7">
    <w:abstractNumId w:val="5"/>
  </w:num>
  <w:num w:numId="8">
    <w:abstractNumId w:val="8"/>
  </w:num>
  <w:num w:numId="9">
    <w:abstractNumId w:val="11"/>
  </w:num>
  <w:num w:numId="10">
    <w:abstractNumId w:val="2"/>
  </w:num>
  <w:num w:numId="11">
    <w:abstractNumId w:val="0"/>
  </w:num>
  <w:num w:numId="12">
    <w:abstractNumId w:val="6"/>
  </w:num>
  <w:num w:numId="13">
    <w:abstractNumId w:val="16"/>
  </w:num>
  <w:num w:numId="14">
    <w:abstractNumId w:val="14"/>
  </w:num>
  <w:num w:numId="15">
    <w:abstractNumId w:val="7"/>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74"/>
    <w:rsid w:val="00030996"/>
    <w:rsid w:val="0003375C"/>
    <w:rsid w:val="00110863"/>
    <w:rsid w:val="001B18AD"/>
    <w:rsid w:val="001D558C"/>
    <w:rsid w:val="00244CD1"/>
    <w:rsid w:val="00296169"/>
    <w:rsid w:val="002E31AD"/>
    <w:rsid w:val="00315E62"/>
    <w:rsid w:val="003A3D2D"/>
    <w:rsid w:val="003C6FFD"/>
    <w:rsid w:val="003D39AC"/>
    <w:rsid w:val="005165B0"/>
    <w:rsid w:val="00525682"/>
    <w:rsid w:val="00673F33"/>
    <w:rsid w:val="00780F19"/>
    <w:rsid w:val="007E2F50"/>
    <w:rsid w:val="0084254B"/>
    <w:rsid w:val="008919C5"/>
    <w:rsid w:val="008C691D"/>
    <w:rsid w:val="008E1334"/>
    <w:rsid w:val="00905800"/>
    <w:rsid w:val="009531EE"/>
    <w:rsid w:val="0096527F"/>
    <w:rsid w:val="009A5596"/>
    <w:rsid w:val="00A2737A"/>
    <w:rsid w:val="00A27861"/>
    <w:rsid w:val="00B27582"/>
    <w:rsid w:val="00BC0687"/>
    <w:rsid w:val="00C04C74"/>
    <w:rsid w:val="00C20C70"/>
    <w:rsid w:val="00C81170"/>
    <w:rsid w:val="00CC22C4"/>
    <w:rsid w:val="00CC5EC8"/>
    <w:rsid w:val="00CD62EE"/>
    <w:rsid w:val="00CD6981"/>
    <w:rsid w:val="00D3133B"/>
    <w:rsid w:val="00D36CDF"/>
    <w:rsid w:val="00D66816"/>
    <w:rsid w:val="00DB621D"/>
    <w:rsid w:val="00E144FF"/>
    <w:rsid w:val="00E470B5"/>
    <w:rsid w:val="00E730A3"/>
    <w:rsid w:val="00F6481E"/>
    <w:rsid w:val="00F826CA"/>
    <w:rsid w:val="00FC2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02CF9D"/>
  <w15:chartTrackingRefBased/>
  <w15:docId w15:val="{560B8B6F-47D8-1E46-A211-510FDA87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981"/>
    <w:rPr>
      <w:rFonts w:ascii="Open Sans" w:eastAsia="Verdana" w:hAnsi="Open Sans" w:cs="Verdana"/>
      <w:szCs w:val="22"/>
      <w:lang w:bidi="en-US"/>
    </w:rPr>
  </w:style>
  <w:style w:type="paragraph" w:styleId="Heading1">
    <w:name w:val="heading 1"/>
    <w:basedOn w:val="Normal"/>
    <w:link w:val="Heading1Char"/>
    <w:uiPriority w:val="9"/>
    <w:qFormat/>
    <w:rsid w:val="00DB621D"/>
    <w:pPr>
      <w:spacing w:before="79"/>
      <w:outlineLvl w:val="0"/>
    </w:pPr>
    <w:rPr>
      <w:b/>
      <w:color w:val="3F338E"/>
      <w:w w:val="95"/>
      <w:sz w:val="40"/>
    </w:rPr>
  </w:style>
  <w:style w:type="paragraph" w:styleId="Heading2">
    <w:name w:val="heading 2"/>
    <w:basedOn w:val="Normal"/>
    <w:link w:val="Heading2Char"/>
    <w:uiPriority w:val="9"/>
    <w:unhideWhenUsed/>
    <w:qFormat/>
    <w:rsid w:val="00DB621D"/>
    <w:pPr>
      <w:spacing w:before="369"/>
      <w:outlineLvl w:val="1"/>
    </w:pPr>
    <w:rPr>
      <w:b/>
      <w:bCs/>
      <w:color w:val="3F338E"/>
      <w:w w:val="95"/>
      <w:sz w:val="32"/>
      <w:szCs w:val="32"/>
    </w:rPr>
  </w:style>
  <w:style w:type="paragraph" w:styleId="Heading3">
    <w:name w:val="heading 3"/>
    <w:basedOn w:val="Normal"/>
    <w:link w:val="Heading3Char"/>
    <w:uiPriority w:val="9"/>
    <w:unhideWhenUsed/>
    <w:qFormat/>
    <w:rsid w:val="00DB621D"/>
    <w:pPr>
      <w:spacing w:before="31"/>
      <w:outlineLvl w:val="2"/>
    </w:pPr>
    <w:rPr>
      <w:b/>
      <w:color w:val="3F338E"/>
      <w:szCs w:val="29"/>
    </w:rPr>
  </w:style>
  <w:style w:type="paragraph" w:styleId="Heading4">
    <w:name w:val="heading 4"/>
    <w:basedOn w:val="Normal"/>
    <w:link w:val="Heading4Char"/>
    <w:uiPriority w:val="9"/>
    <w:unhideWhenUsed/>
    <w:qFormat/>
    <w:rsid w:val="00DB621D"/>
    <w:pPr>
      <w:spacing w:before="79"/>
      <w:jc w:val="both"/>
      <w:outlineLvl w:val="3"/>
    </w:pPr>
    <w:rPr>
      <w:rFonts w:ascii="Open Sans SemiBold" w:hAnsi="Open Sans SemiBold"/>
      <w:b/>
      <w:bCs/>
      <w:color w:val="3F338E"/>
      <w:w w:val="95"/>
      <w:sz w:val="22"/>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826CA"/>
    <w:rPr>
      <w:kern w:val="28"/>
      <w:szCs w:val="28"/>
    </w:rPr>
  </w:style>
  <w:style w:type="character" w:customStyle="1" w:styleId="BodyTextChar">
    <w:name w:val="Body Text Char"/>
    <w:basedOn w:val="DefaultParagraphFont"/>
    <w:link w:val="BodyText"/>
    <w:uiPriority w:val="1"/>
    <w:rsid w:val="00F826CA"/>
    <w:rPr>
      <w:rFonts w:eastAsia="Verdana" w:cs="Verdana"/>
      <w:kern w:val="28"/>
      <w:sz w:val="28"/>
      <w:szCs w:val="28"/>
      <w:lang w:bidi="en-US"/>
    </w:rPr>
  </w:style>
  <w:style w:type="paragraph" w:styleId="ListParagraph">
    <w:name w:val="List Paragraph"/>
    <w:basedOn w:val="Normal"/>
    <w:uiPriority w:val="1"/>
    <w:qFormat/>
    <w:rsid w:val="00CD6981"/>
    <w:pPr>
      <w:ind w:left="1660" w:hanging="361"/>
    </w:pPr>
    <w:rPr>
      <w:sz w:val="22"/>
    </w:rPr>
  </w:style>
  <w:style w:type="character" w:customStyle="1" w:styleId="Heading1Char">
    <w:name w:val="Heading 1 Char"/>
    <w:basedOn w:val="DefaultParagraphFont"/>
    <w:link w:val="Heading1"/>
    <w:uiPriority w:val="9"/>
    <w:rsid w:val="00DB621D"/>
    <w:rPr>
      <w:rFonts w:ascii="Open Sans" w:eastAsia="Verdana" w:hAnsi="Open Sans" w:cs="Verdana"/>
      <w:b/>
      <w:color w:val="3F338E"/>
      <w:w w:val="95"/>
      <w:sz w:val="40"/>
      <w:szCs w:val="22"/>
      <w:lang w:bidi="en-US"/>
    </w:rPr>
  </w:style>
  <w:style w:type="character" w:customStyle="1" w:styleId="Heading2Char">
    <w:name w:val="Heading 2 Char"/>
    <w:basedOn w:val="DefaultParagraphFont"/>
    <w:link w:val="Heading2"/>
    <w:uiPriority w:val="9"/>
    <w:rsid w:val="00DB621D"/>
    <w:rPr>
      <w:rFonts w:ascii="Open Sans" w:eastAsia="Verdana" w:hAnsi="Open Sans" w:cs="Verdana"/>
      <w:b/>
      <w:bCs/>
      <w:color w:val="3F338E"/>
      <w:w w:val="95"/>
      <w:sz w:val="32"/>
      <w:szCs w:val="32"/>
      <w:lang w:bidi="en-US"/>
    </w:rPr>
  </w:style>
  <w:style w:type="character" w:customStyle="1" w:styleId="Heading3Char">
    <w:name w:val="Heading 3 Char"/>
    <w:basedOn w:val="DefaultParagraphFont"/>
    <w:link w:val="Heading3"/>
    <w:uiPriority w:val="9"/>
    <w:rsid w:val="00DB621D"/>
    <w:rPr>
      <w:rFonts w:ascii="Open Sans" w:eastAsia="Verdana" w:hAnsi="Open Sans" w:cs="Verdana"/>
      <w:b/>
      <w:color w:val="3F338E"/>
      <w:szCs w:val="29"/>
      <w:lang w:bidi="en-US"/>
    </w:rPr>
  </w:style>
  <w:style w:type="character" w:customStyle="1" w:styleId="Heading4Char">
    <w:name w:val="Heading 4 Char"/>
    <w:basedOn w:val="DefaultParagraphFont"/>
    <w:link w:val="Heading4"/>
    <w:uiPriority w:val="9"/>
    <w:rsid w:val="00DB621D"/>
    <w:rPr>
      <w:rFonts w:ascii="Open Sans SemiBold" w:eastAsia="Verdana" w:hAnsi="Open Sans SemiBold" w:cs="Verdana"/>
      <w:b/>
      <w:bCs/>
      <w:color w:val="3F338E"/>
      <w:w w:val="95"/>
      <w:sz w:val="22"/>
      <w:szCs w:val="28"/>
      <w:lang w:bidi="en-US"/>
    </w:rPr>
  </w:style>
  <w:style w:type="paragraph" w:styleId="Header">
    <w:name w:val="header"/>
    <w:basedOn w:val="Normal"/>
    <w:link w:val="HeaderChar"/>
    <w:uiPriority w:val="99"/>
    <w:unhideWhenUsed/>
    <w:rsid w:val="001D558C"/>
    <w:pPr>
      <w:tabs>
        <w:tab w:val="center" w:pos="4680"/>
        <w:tab w:val="right" w:pos="9360"/>
      </w:tabs>
    </w:pPr>
  </w:style>
  <w:style w:type="character" w:customStyle="1" w:styleId="HeaderChar">
    <w:name w:val="Header Char"/>
    <w:basedOn w:val="DefaultParagraphFont"/>
    <w:link w:val="Header"/>
    <w:uiPriority w:val="99"/>
    <w:rsid w:val="001D558C"/>
    <w:rPr>
      <w:rFonts w:eastAsia="Verdana" w:cs="Verdana"/>
      <w:sz w:val="28"/>
      <w:szCs w:val="22"/>
      <w:lang w:bidi="en-US"/>
    </w:rPr>
  </w:style>
  <w:style w:type="paragraph" w:styleId="Footer">
    <w:name w:val="footer"/>
    <w:basedOn w:val="Normal"/>
    <w:link w:val="FooterChar"/>
    <w:uiPriority w:val="99"/>
    <w:unhideWhenUsed/>
    <w:rsid w:val="001D558C"/>
    <w:pPr>
      <w:tabs>
        <w:tab w:val="center" w:pos="4680"/>
        <w:tab w:val="right" w:pos="9360"/>
      </w:tabs>
    </w:pPr>
  </w:style>
  <w:style w:type="character" w:customStyle="1" w:styleId="FooterChar">
    <w:name w:val="Footer Char"/>
    <w:basedOn w:val="DefaultParagraphFont"/>
    <w:link w:val="Footer"/>
    <w:uiPriority w:val="99"/>
    <w:rsid w:val="001D558C"/>
    <w:rPr>
      <w:rFonts w:eastAsia="Verdana" w:cs="Verdana"/>
      <w:sz w:val="28"/>
      <w:szCs w:val="22"/>
      <w:lang w:bidi="en-US"/>
    </w:rPr>
  </w:style>
  <w:style w:type="character" w:styleId="Hyperlink">
    <w:name w:val="Hyperlink"/>
    <w:basedOn w:val="DefaultParagraphFont"/>
    <w:uiPriority w:val="99"/>
    <w:unhideWhenUsed/>
    <w:rsid w:val="001D558C"/>
    <w:rPr>
      <w:color w:val="0563C1" w:themeColor="hyperlink"/>
      <w:u w:val="single"/>
    </w:rPr>
  </w:style>
  <w:style w:type="character" w:styleId="PageNumber">
    <w:name w:val="page number"/>
    <w:basedOn w:val="DefaultParagraphFont"/>
    <w:uiPriority w:val="99"/>
    <w:semiHidden/>
    <w:unhideWhenUsed/>
    <w:rsid w:val="001D558C"/>
  </w:style>
  <w:style w:type="paragraph" w:styleId="TOC1">
    <w:name w:val="toc 1"/>
    <w:basedOn w:val="Normal"/>
    <w:next w:val="Normal"/>
    <w:autoRedefine/>
    <w:uiPriority w:val="39"/>
    <w:unhideWhenUsed/>
    <w:rsid w:val="001D558C"/>
    <w:pPr>
      <w:spacing w:before="360" w:after="360"/>
    </w:pPr>
    <w:rPr>
      <w:rFonts w:cstheme="minorHAnsi"/>
      <w:b/>
      <w:bCs/>
      <w:caps/>
      <w:u w:val="single"/>
    </w:rPr>
  </w:style>
  <w:style w:type="paragraph" w:styleId="TOC2">
    <w:name w:val="toc 2"/>
    <w:basedOn w:val="Normal"/>
    <w:next w:val="Normal"/>
    <w:autoRedefine/>
    <w:uiPriority w:val="39"/>
    <w:unhideWhenUsed/>
    <w:rsid w:val="001D558C"/>
    <w:rPr>
      <w:rFonts w:cstheme="minorHAnsi"/>
      <w:b/>
      <w:bCs/>
      <w:smallCaps/>
    </w:rPr>
  </w:style>
  <w:style w:type="paragraph" w:styleId="TOCHeading">
    <w:name w:val="TOC Heading"/>
    <w:basedOn w:val="Heading1"/>
    <w:next w:val="Normal"/>
    <w:uiPriority w:val="39"/>
    <w:unhideWhenUsed/>
    <w:qFormat/>
    <w:rsid w:val="001D558C"/>
    <w:pPr>
      <w:keepNext/>
      <w:keepLines/>
      <w:spacing w:before="480" w:line="276" w:lineRule="auto"/>
      <w:outlineLvl w:val="9"/>
    </w:pPr>
    <w:rPr>
      <w:rFonts w:asciiTheme="majorHAnsi" w:eastAsiaTheme="majorEastAsia" w:hAnsiTheme="majorHAnsi" w:cstheme="majorBidi"/>
      <w:bCs/>
      <w:color w:val="2F5496" w:themeColor="accent1" w:themeShade="BF"/>
      <w:w w:val="100"/>
      <w:sz w:val="28"/>
      <w:szCs w:val="28"/>
      <w:lang w:bidi="ar-SA"/>
    </w:rPr>
  </w:style>
  <w:style w:type="table" w:styleId="TableGrid">
    <w:name w:val="Table Grid"/>
    <w:basedOn w:val="TableNormal"/>
    <w:uiPriority w:val="59"/>
    <w:rsid w:val="003C6FFD"/>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CC5E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082115">
      <w:bodyDiv w:val="1"/>
      <w:marLeft w:val="0"/>
      <w:marRight w:val="0"/>
      <w:marTop w:val="0"/>
      <w:marBottom w:val="0"/>
      <w:divBdr>
        <w:top w:val="none" w:sz="0" w:space="0" w:color="auto"/>
        <w:left w:val="none" w:sz="0" w:space="0" w:color="auto"/>
        <w:bottom w:val="none" w:sz="0" w:space="0" w:color="auto"/>
        <w:right w:val="none" w:sz="0" w:space="0" w:color="auto"/>
      </w:divBdr>
      <w:divsChild>
        <w:div w:id="1583493648">
          <w:marLeft w:val="0"/>
          <w:marRight w:val="0"/>
          <w:marTop w:val="0"/>
          <w:marBottom w:val="0"/>
          <w:divBdr>
            <w:top w:val="none" w:sz="0" w:space="0" w:color="auto"/>
            <w:left w:val="none" w:sz="0" w:space="0" w:color="auto"/>
            <w:bottom w:val="none" w:sz="0" w:space="0" w:color="auto"/>
            <w:right w:val="none" w:sz="0" w:space="0" w:color="auto"/>
          </w:divBdr>
          <w:divsChild>
            <w:div w:id="1416711222">
              <w:marLeft w:val="0"/>
              <w:marRight w:val="0"/>
              <w:marTop w:val="0"/>
              <w:marBottom w:val="0"/>
              <w:divBdr>
                <w:top w:val="none" w:sz="0" w:space="0" w:color="auto"/>
                <w:left w:val="none" w:sz="0" w:space="0" w:color="auto"/>
                <w:bottom w:val="none" w:sz="0" w:space="0" w:color="auto"/>
                <w:right w:val="none" w:sz="0" w:space="0" w:color="auto"/>
              </w:divBdr>
              <w:divsChild>
                <w:div w:id="20052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7968">
      <w:bodyDiv w:val="1"/>
      <w:marLeft w:val="0"/>
      <w:marRight w:val="0"/>
      <w:marTop w:val="0"/>
      <w:marBottom w:val="0"/>
      <w:divBdr>
        <w:top w:val="none" w:sz="0" w:space="0" w:color="auto"/>
        <w:left w:val="none" w:sz="0" w:space="0" w:color="auto"/>
        <w:bottom w:val="none" w:sz="0" w:space="0" w:color="auto"/>
        <w:right w:val="none" w:sz="0" w:space="0" w:color="auto"/>
      </w:divBdr>
      <w:divsChild>
        <w:div w:id="1010764949">
          <w:marLeft w:val="0"/>
          <w:marRight w:val="0"/>
          <w:marTop w:val="0"/>
          <w:marBottom w:val="0"/>
          <w:divBdr>
            <w:top w:val="none" w:sz="0" w:space="0" w:color="auto"/>
            <w:left w:val="none" w:sz="0" w:space="0" w:color="auto"/>
            <w:bottom w:val="none" w:sz="0" w:space="0" w:color="auto"/>
            <w:right w:val="none" w:sz="0" w:space="0" w:color="auto"/>
          </w:divBdr>
          <w:divsChild>
            <w:div w:id="109517497">
              <w:marLeft w:val="0"/>
              <w:marRight w:val="0"/>
              <w:marTop w:val="0"/>
              <w:marBottom w:val="0"/>
              <w:divBdr>
                <w:top w:val="none" w:sz="0" w:space="0" w:color="auto"/>
                <w:left w:val="none" w:sz="0" w:space="0" w:color="auto"/>
                <w:bottom w:val="none" w:sz="0" w:space="0" w:color="auto"/>
                <w:right w:val="none" w:sz="0" w:space="0" w:color="auto"/>
              </w:divBdr>
              <w:divsChild>
                <w:div w:id="17622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54767">
      <w:bodyDiv w:val="1"/>
      <w:marLeft w:val="0"/>
      <w:marRight w:val="0"/>
      <w:marTop w:val="0"/>
      <w:marBottom w:val="0"/>
      <w:divBdr>
        <w:top w:val="none" w:sz="0" w:space="0" w:color="auto"/>
        <w:left w:val="none" w:sz="0" w:space="0" w:color="auto"/>
        <w:bottom w:val="none" w:sz="0" w:space="0" w:color="auto"/>
        <w:right w:val="none" w:sz="0" w:space="0" w:color="auto"/>
      </w:divBdr>
      <w:divsChild>
        <w:div w:id="702947136">
          <w:marLeft w:val="0"/>
          <w:marRight w:val="0"/>
          <w:marTop w:val="0"/>
          <w:marBottom w:val="0"/>
          <w:divBdr>
            <w:top w:val="none" w:sz="0" w:space="0" w:color="auto"/>
            <w:left w:val="none" w:sz="0" w:space="0" w:color="auto"/>
            <w:bottom w:val="none" w:sz="0" w:space="0" w:color="auto"/>
            <w:right w:val="none" w:sz="0" w:space="0" w:color="auto"/>
          </w:divBdr>
          <w:divsChild>
            <w:div w:id="2022388340">
              <w:marLeft w:val="0"/>
              <w:marRight w:val="0"/>
              <w:marTop w:val="0"/>
              <w:marBottom w:val="0"/>
              <w:divBdr>
                <w:top w:val="none" w:sz="0" w:space="0" w:color="auto"/>
                <w:left w:val="none" w:sz="0" w:space="0" w:color="auto"/>
                <w:bottom w:val="none" w:sz="0" w:space="0" w:color="auto"/>
                <w:right w:val="none" w:sz="0" w:space="0" w:color="auto"/>
              </w:divBdr>
              <w:divsChild>
                <w:div w:id="18031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407561">
      <w:bodyDiv w:val="1"/>
      <w:marLeft w:val="0"/>
      <w:marRight w:val="0"/>
      <w:marTop w:val="0"/>
      <w:marBottom w:val="0"/>
      <w:divBdr>
        <w:top w:val="none" w:sz="0" w:space="0" w:color="auto"/>
        <w:left w:val="none" w:sz="0" w:space="0" w:color="auto"/>
        <w:bottom w:val="none" w:sz="0" w:space="0" w:color="auto"/>
        <w:right w:val="none" w:sz="0" w:space="0" w:color="auto"/>
      </w:divBdr>
      <w:divsChild>
        <w:div w:id="330452657">
          <w:marLeft w:val="0"/>
          <w:marRight w:val="0"/>
          <w:marTop w:val="0"/>
          <w:marBottom w:val="0"/>
          <w:divBdr>
            <w:top w:val="none" w:sz="0" w:space="0" w:color="auto"/>
            <w:left w:val="none" w:sz="0" w:space="0" w:color="auto"/>
            <w:bottom w:val="none" w:sz="0" w:space="0" w:color="auto"/>
            <w:right w:val="none" w:sz="0" w:space="0" w:color="auto"/>
          </w:divBdr>
          <w:divsChild>
            <w:div w:id="686828858">
              <w:marLeft w:val="0"/>
              <w:marRight w:val="0"/>
              <w:marTop w:val="0"/>
              <w:marBottom w:val="0"/>
              <w:divBdr>
                <w:top w:val="none" w:sz="0" w:space="0" w:color="auto"/>
                <w:left w:val="none" w:sz="0" w:space="0" w:color="auto"/>
                <w:bottom w:val="none" w:sz="0" w:space="0" w:color="auto"/>
                <w:right w:val="none" w:sz="0" w:space="0" w:color="auto"/>
              </w:divBdr>
              <w:divsChild>
                <w:div w:id="830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hnbeatty/Library/Group%20Containers/UBF8T346G9.Office/User%20Content.localized/Templates.localized/FranchiCzar_GeneralDocTemp%20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FranchiCzar_GeneralDocTemp v1.1.dotx</Template>
  <TotalTime>1</TotalTime>
  <Pages>9</Pages>
  <Words>1598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John Beatty</cp:lastModifiedBy>
  <cp:revision>2</cp:revision>
  <dcterms:created xsi:type="dcterms:W3CDTF">2021-07-20T16:23:00Z</dcterms:created>
  <dcterms:modified xsi:type="dcterms:W3CDTF">2021-07-20T16:23:00Z</dcterms:modified>
</cp:coreProperties>
</file>