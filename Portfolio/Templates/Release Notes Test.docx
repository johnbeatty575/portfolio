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B4044" w14:textId="77777777" w:rsidR="001D558C" w:rsidRPr="00CA417D" w:rsidRDefault="001D558C" w:rsidP="00CD6981"/>
    <w:p w14:paraId="56BD5A80" w14:textId="77777777" w:rsidR="001D558C" w:rsidRPr="00CA417D" w:rsidRDefault="001D558C" w:rsidP="001D558C">
      <w:pPr>
        <w:pStyle w:val="BodyText"/>
      </w:pPr>
    </w:p>
    <w:p w14:paraId="3945CC9F" w14:textId="77777777" w:rsidR="001D558C" w:rsidRPr="00CA417D" w:rsidRDefault="001D558C" w:rsidP="001D558C">
      <w:pPr>
        <w:pStyle w:val="BodyText"/>
      </w:pPr>
    </w:p>
    <w:p w14:paraId="45C7CDB9" w14:textId="77777777" w:rsidR="001D558C" w:rsidRPr="00CA417D" w:rsidRDefault="001D558C" w:rsidP="001D558C">
      <w:pPr>
        <w:pStyle w:val="BodyText"/>
      </w:pPr>
    </w:p>
    <w:p w14:paraId="1D2C0382" w14:textId="77777777" w:rsidR="001D558C" w:rsidRPr="00CA417D" w:rsidRDefault="001D558C" w:rsidP="001D558C">
      <w:pPr>
        <w:pStyle w:val="BodyText"/>
      </w:pPr>
    </w:p>
    <w:p w14:paraId="3C8F48C6" w14:textId="77777777" w:rsidR="001D558C" w:rsidRPr="00CA417D" w:rsidRDefault="001D558C" w:rsidP="001D558C">
      <w:pPr>
        <w:pStyle w:val="BodyText"/>
      </w:pPr>
    </w:p>
    <w:p w14:paraId="5FE7B6C2" w14:textId="77777777" w:rsidR="001D558C" w:rsidRPr="00CA417D" w:rsidRDefault="001D558C" w:rsidP="001D558C">
      <w:pPr>
        <w:pStyle w:val="BodyText"/>
      </w:pPr>
    </w:p>
    <w:p w14:paraId="575B20B8" w14:textId="77777777" w:rsidR="001D558C" w:rsidRPr="00CA417D" w:rsidRDefault="001D558C" w:rsidP="001D558C">
      <w:pPr>
        <w:pStyle w:val="BodyText"/>
      </w:pPr>
    </w:p>
    <w:p w14:paraId="5E03106D" w14:textId="77777777" w:rsidR="001D558C" w:rsidRPr="00CA417D" w:rsidRDefault="001D558C" w:rsidP="001D558C">
      <w:pPr>
        <w:pStyle w:val="BodyText"/>
      </w:pPr>
    </w:p>
    <w:p w14:paraId="369A20C8" w14:textId="77777777" w:rsidR="001D558C" w:rsidRPr="00CA417D" w:rsidRDefault="001D558C" w:rsidP="001D558C">
      <w:pPr>
        <w:pStyle w:val="BodyText"/>
      </w:pPr>
    </w:p>
    <w:p w14:paraId="51E863CF" w14:textId="77777777" w:rsidR="001D558C" w:rsidRPr="00CA417D" w:rsidRDefault="001D558C" w:rsidP="001D558C">
      <w:pPr>
        <w:pStyle w:val="BodyText"/>
      </w:pPr>
    </w:p>
    <w:p w14:paraId="5B49DD28" w14:textId="77777777" w:rsidR="001D558C" w:rsidRPr="00CA417D" w:rsidRDefault="001D558C" w:rsidP="001D558C">
      <w:pPr>
        <w:pStyle w:val="BodyText"/>
      </w:pPr>
    </w:p>
    <w:p w14:paraId="3BB62305" w14:textId="77777777" w:rsidR="001D558C" w:rsidRPr="00CA417D" w:rsidRDefault="001D558C" w:rsidP="001D558C">
      <w:pPr>
        <w:pStyle w:val="BodyText"/>
      </w:pPr>
    </w:p>
    <w:p w14:paraId="556A4856" w14:textId="77777777" w:rsidR="001D558C" w:rsidRPr="00CA417D" w:rsidRDefault="001D558C" w:rsidP="001D558C">
      <w:pPr>
        <w:pStyle w:val="BodyText"/>
      </w:pPr>
    </w:p>
    <w:p w14:paraId="6965FD0E" w14:textId="77777777" w:rsidR="001D558C" w:rsidRPr="00CA417D" w:rsidRDefault="001D558C" w:rsidP="001D558C">
      <w:pPr>
        <w:pStyle w:val="BodyText"/>
      </w:pPr>
      <w:r w:rsidRPr="00CA417D">
        <w:rPr>
          <w:noProof/>
        </w:rPr>
        <w:drawing>
          <wp:anchor distT="0" distB="0" distL="114300" distR="114300" simplePos="0" relativeHeight="251659264" behindDoc="0" locked="0" layoutInCell="1" allowOverlap="1" wp14:anchorId="77732B38" wp14:editId="184DFE15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443984" cy="1865376"/>
            <wp:effectExtent l="0" t="0" r="1270" b="1905"/>
            <wp:wrapNone/>
            <wp:docPr id="6" name="Picture 6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984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A9FEEC" w14:textId="77777777" w:rsidR="001D558C" w:rsidRPr="00CA417D" w:rsidRDefault="001D558C" w:rsidP="001D558C">
      <w:pPr>
        <w:pStyle w:val="BodyText"/>
      </w:pPr>
    </w:p>
    <w:p w14:paraId="7CA5485F" w14:textId="77777777" w:rsidR="001D558C" w:rsidRPr="00CA417D" w:rsidRDefault="001D558C" w:rsidP="001D558C">
      <w:pPr>
        <w:pStyle w:val="BodyText"/>
      </w:pPr>
    </w:p>
    <w:p w14:paraId="6BD65DE5" w14:textId="77777777" w:rsidR="001D558C" w:rsidRPr="00CA417D" w:rsidRDefault="001D558C" w:rsidP="001D558C">
      <w:pPr>
        <w:pStyle w:val="BodyText"/>
      </w:pPr>
    </w:p>
    <w:p w14:paraId="19DCFDEC" w14:textId="77777777" w:rsidR="001D558C" w:rsidRPr="00CA417D" w:rsidRDefault="001D558C" w:rsidP="001D558C">
      <w:pPr>
        <w:pStyle w:val="BodyText"/>
      </w:pPr>
    </w:p>
    <w:p w14:paraId="4E061795" w14:textId="77777777" w:rsidR="001D558C" w:rsidRPr="00CA417D" w:rsidRDefault="001D558C" w:rsidP="001D558C">
      <w:pPr>
        <w:pStyle w:val="BodyText"/>
      </w:pPr>
    </w:p>
    <w:p w14:paraId="5AC38898" w14:textId="77777777" w:rsidR="001D558C" w:rsidRPr="00CA417D" w:rsidRDefault="001D558C" w:rsidP="001D558C">
      <w:pPr>
        <w:pStyle w:val="BodyText"/>
      </w:pPr>
    </w:p>
    <w:p w14:paraId="1A5C046A" w14:textId="77777777" w:rsidR="001D558C" w:rsidRPr="00CA417D" w:rsidRDefault="001D558C" w:rsidP="001D558C">
      <w:pPr>
        <w:pStyle w:val="BodyText"/>
      </w:pPr>
    </w:p>
    <w:p w14:paraId="57221E23" w14:textId="77777777" w:rsidR="001D558C" w:rsidRPr="00CA417D" w:rsidRDefault="001D558C" w:rsidP="001D558C">
      <w:pPr>
        <w:pStyle w:val="BodyText"/>
      </w:pPr>
    </w:p>
    <w:p w14:paraId="52EB176E" w14:textId="77777777" w:rsidR="001D558C" w:rsidRPr="00CA417D" w:rsidRDefault="001D558C" w:rsidP="001D558C">
      <w:pPr>
        <w:pStyle w:val="BodyText"/>
      </w:pPr>
    </w:p>
    <w:p w14:paraId="1FEEB453" w14:textId="77777777" w:rsidR="001D558C" w:rsidRPr="00CA417D" w:rsidRDefault="00132B92" w:rsidP="001D558C">
      <w:pPr>
        <w:pStyle w:val="BodyText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Release Notes</w:t>
      </w:r>
    </w:p>
    <w:p w14:paraId="23889411" w14:textId="77777777" w:rsidR="001D558C" w:rsidRPr="00CA417D" w:rsidRDefault="001D558C" w:rsidP="001D558C">
      <w:pPr>
        <w:pStyle w:val="BodyText"/>
      </w:pPr>
    </w:p>
    <w:p w14:paraId="49A527B1" w14:textId="77777777" w:rsidR="001D558C" w:rsidRPr="00CA417D" w:rsidRDefault="001D558C" w:rsidP="001D558C">
      <w:pPr>
        <w:pStyle w:val="BodyText"/>
      </w:pPr>
    </w:p>
    <w:p w14:paraId="5FF09122" w14:textId="77777777" w:rsidR="001D558C" w:rsidRPr="00CA417D" w:rsidRDefault="001D558C" w:rsidP="001D558C">
      <w:pPr>
        <w:pStyle w:val="BodyText"/>
      </w:pPr>
    </w:p>
    <w:p w14:paraId="2AFCAB68" w14:textId="77777777" w:rsidR="001D558C" w:rsidRPr="00CA417D" w:rsidRDefault="001D558C" w:rsidP="001D558C">
      <w:pPr>
        <w:pStyle w:val="BodyText"/>
      </w:pPr>
    </w:p>
    <w:p w14:paraId="3A487765" w14:textId="77777777" w:rsidR="001D558C" w:rsidRPr="00CA417D" w:rsidRDefault="001D558C" w:rsidP="001D558C">
      <w:pPr>
        <w:pStyle w:val="BodyText"/>
      </w:pPr>
    </w:p>
    <w:p w14:paraId="09192387" w14:textId="77777777" w:rsidR="001D558C" w:rsidRPr="00CA417D" w:rsidRDefault="001D558C" w:rsidP="001D558C">
      <w:pPr>
        <w:pStyle w:val="BodyText"/>
      </w:pPr>
    </w:p>
    <w:p w14:paraId="2474B09C" w14:textId="77777777" w:rsidR="001D558C" w:rsidRPr="00CA417D" w:rsidRDefault="001D558C" w:rsidP="001D558C">
      <w:pPr>
        <w:pStyle w:val="BodyText"/>
      </w:pPr>
    </w:p>
    <w:p w14:paraId="2BA81DD9" w14:textId="77777777" w:rsidR="001D558C" w:rsidRDefault="001D558C" w:rsidP="001D558C">
      <w:pPr>
        <w:pStyle w:val="BodyText"/>
      </w:pPr>
    </w:p>
    <w:p w14:paraId="6B8DEB1E" w14:textId="77777777" w:rsidR="001D558C" w:rsidRDefault="001D558C" w:rsidP="001D558C">
      <w:pPr>
        <w:pStyle w:val="BodyText"/>
      </w:pPr>
    </w:p>
    <w:p w14:paraId="3E81BD35" w14:textId="77777777" w:rsidR="001D558C" w:rsidRPr="00CA417D" w:rsidRDefault="001D558C" w:rsidP="001D558C">
      <w:pPr>
        <w:pStyle w:val="BodyText"/>
      </w:pPr>
    </w:p>
    <w:p w14:paraId="124475E5" w14:textId="77777777" w:rsidR="001D558C" w:rsidRPr="00CA417D" w:rsidRDefault="001D558C" w:rsidP="001D558C">
      <w:pPr>
        <w:pStyle w:val="BodyText"/>
      </w:pPr>
    </w:p>
    <w:p w14:paraId="676B8B49" w14:textId="77777777" w:rsidR="001D558C" w:rsidRPr="00CA417D" w:rsidRDefault="001D558C" w:rsidP="001D558C">
      <w:pPr>
        <w:pStyle w:val="BodyText"/>
      </w:pPr>
    </w:p>
    <w:p w14:paraId="23CB5918" w14:textId="77777777" w:rsidR="008E3D0D" w:rsidRDefault="00132B92" w:rsidP="008E3D0D">
      <w:pPr>
        <w:spacing w:before="1"/>
        <w:ind w:right="648"/>
        <w:jc w:val="center"/>
        <w:rPr>
          <w:b/>
          <w:w w:val="95"/>
        </w:rPr>
      </w:pPr>
      <w:r>
        <w:rPr>
          <w:b/>
          <w:color w:val="3F338E"/>
          <w:w w:val="95"/>
        </w:rPr>
        <w:t>Release Date</w:t>
      </w:r>
      <w:r w:rsidR="008E3D0D">
        <w:rPr>
          <w:b/>
          <w:w w:val="95"/>
        </w:rPr>
        <w:t xml:space="preserve"> [July 20, 2021]</w:t>
      </w:r>
    </w:p>
    <w:p w14:paraId="4B25C4EF" w14:textId="77777777" w:rsidR="008E3D0D" w:rsidRDefault="00132B92" w:rsidP="008E3D0D">
      <w:pPr>
        <w:spacing w:before="1"/>
        <w:ind w:right="648"/>
        <w:jc w:val="center"/>
        <w:rPr>
          <w:b/>
          <w:w w:val="95"/>
        </w:rPr>
      </w:pPr>
      <w:r>
        <w:rPr>
          <w:b/>
          <w:color w:val="3F338E"/>
          <w:w w:val="95"/>
        </w:rPr>
        <w:t>Release #</w:t>
      </w:r>
      <w:r w:rsidR="008E3D0D">
        <w:rPr>
          <w:b/>
          <w:w w:val="95"/>
        </w:rPr>
        <w:t xml:space="preserve"> [</w:t>
      </w:r>
      <w:proofErr w:type="gramStart"/>
      <w:r>
        <w:rPr>
          <w:b/>
          <w:w w:val="95"/>
        </w:rPr>
        <w:t>e.g.</w:t>
      </w:r>
      <w:proofErr w:type="gramEnd"/>
      <w:r>
        <w:rPr>
          <w:b/>
          <w:w w:val="95"/>
        </w:rPr>
        <w:t xml:space="preserve"> PR1234]</w:t>
      </w:r>
    </w:p>
    <w:p w14:paraId="0300EF27" w14:textId="77777777" w:rsidR="00132B92" w:rsidRPr="00132B92" w:rsidRDefault="00132B92" w:rsidP="008E3D0D">
      <w:pPr>
        <w:spacing w:before="1"/>
        <w:ind w:right="648"/>
        <w:jc w:val="center"/>
        <w:rPr>
          <w:b/>
          <w:w w:val="95"/>
        </w:rPr>
      </w:pPr>
      <w:r w:rsidRPr="00132B92">
        <w:rPr>
          <w:b/>
          <w:color w:val="3F338E"/>
          <w:w w:val="95"/>
        </w:rPr>
        <w:t>DevOps Task</w:t>
      </w:r>
      <w:r>
        <w:rPr>
          <w:b/>
          <w:color w:val="3F338E"/>
          <w:w w:val="95"/>
        </w:rPr>
        <w:t xml:space="preserve"> </w:t>
      </w:r>
      <w:r>
        <w:rPr>
          <w:b/>
          <w:w w:val="95"/>
        </w:rPr>
        <w:t>[</w:t>
      </w:r>
      <w:proofErr w:type="gramStart"/>
      <w:r>
        <w:rPr>
          <w:b/>
          <w:w w:val="95"/>
        </w:rPr>
        <w:t>e.g.</w:t>
      </w:r>
      <w:proofErr w:type="gramEnd"/>
      <w:r>
        <w:rPr>
          <w:b/>
          <w:w w:val="95"/>
        </w:rPr>
        <w:t xml:space="preserve"> 1234]</w:t>
      </w:r>
    </w:p>
    <w:p w14:paraId="0D3FE24D" w14:textId="62D338FD" w:rsidR="001D558C" w:rsidRPr="007870F4" w:rsidRDefault="00132B92" w:rsidP="007870F4">
      <w:pPr>
        <w:spacing w:before="1"/>
        <w:ind w:right="648"/>
        <w:jc w:val="center"/>
        <w:rPr>
          <w:b/>
        </w:rPr>
        <w:sectPr w:rsidR="001D558C" w:rsidRPr="007870F4" w:rsidSect="001D558C">
          <w:headerReference w:type="default" r:id="rId7"/>
          <w:footerReference w:type="even" r:id="rId8"/>
          <w:footerReference w:type="default" r:id="rId9"/>
          <w:headerReference w:type="first" r:id="rId10"/>
          <w:pgSz w:w="12240" w:h="15840"/>
          <w:pgMar w:top="720" w:right="720" w:bottom="720" w:left="720" w:header="144" w:footer="576" w:gutter="0"/>
          <w:cols w:space="720"/>
          <w:titlePg/>
          <w:docGrid w:linePitch="381"/>
        </w:sectPr>
      </w:pPr>
      <w:r w:rsidRPr="00132B92">
        <w:rPr>
          <w:b/>
          <w:color w:val="3F338E"/>
          <w:w w:val="95"/>
        </w:rPr>
        <w:t>Iteration</w:t>
      </w:r>
      <w:r w:rsidR="008E3D0D">
        <w:rPr>
          <w:b/>
          <w:w w:val="95"/>
        </w:rPr>
        <w:t xml:space="preserve"> </w:t>
      </w:r>
      <w:r>
        <w:rPr>
          <w:b/>
          <w:w w:val="95"/>
        </w:rPr>
        <w:t>[</w:t>
      </w:r>
      <w:proofErr w:type="gramStart"/>
      <w:r>
        <w:rPr>
          <w:b/>
          <w:w w:val="95"/>
        </w:rPr>
        <w:t>e.g.</w:t>
      </w:r>
      <w:proofErr w:type="gramEnd"/>
      <w:r>
        <w:rPr>
          <w:b/>
          <w:w w:val="95"/>
        </w:rPr>
        <w:t xml:space="preserve"> </w:t>
      </w:r>
      <w:proofErr w:type="spellStart"/>
      <w:r>
        <w:rPr>
          <w:b/>
          <w:w w:val="95"/>
        </w:rPr>
        <w:t>Madmax</w:t>
      </w:r>
      <w:proofErr w:type="spellEnd"/>
      <w:r w:rsidR="008E3D0D">
        <w:rPr>
          <w:b/>
          <w:w w:val="95"/>
        </w:rPr>
        <w:t>]</w:t>
      </w:r>
    </w:p>
    <w:p w14:paraId="66D96888" w14:textId="259DF352" w:rsidR="00110863" w:rsidRDefault="00132B92" w:rsidP="008E3D0D">
      <w:pPr>
        <w:pStyle w:val="Heading1"/>
      </w:pPr>
      <w:r>
        <w:lastRenderedPageBreak/>
        <w:t>Overview</w:t>
      </w:r>
    </w:p>
    <w:p w14:paraId="3D8C0AF7" w14:textId="77777777" w:rsidR="007C522F" w:rsidRPr="007C522F" w:rsidRDefault="007C522F" w:rsidP="007C522F">
      <w:r>
        <w:t>[</w:t>
      </w:r>
      <w:r w:rsidRPr="007C522F">
        <w:t>A brief description of what the release notes include that emphasizes new features.</w:t>
      </w:r>
      <w:r>
        <w:t>]</w:t>
      </w:r>
    </w:p>
    <w:p w14:paraId="408D6C3D" w14:textId="77777777" w:rsidR="007C522F" w:rsidRDefault="007C522F"/>
    <w:p w14:paraId="0C7E3715" w14:textId="77777777" w:rsidR="008E3D0D" w:rsidRDefault="007C522F" w:rsidP="007C522F">
      <w:pPr>
        <w:pStyle w:val="Heading1"/>
      </w:pPr>
      <w:r>
        <w:t>Issue Summary</w:t>
      </w:r>
    </w:p>
    <w:p w14:paraId="6113C8B7" w14:textId="77777777" w:rsidR="007C522F" w:rsidRPr="007C522F" w:rsidRDefault="007C522F" w:rsidP="007C522F">
      <w:r>
        <w:t>[</w:t>
      </w:r>
      <w:r w:rsidRPr="007C522F">
        <w:t>For each issue addressed, a short description of the bug or enhancement; for a bug, briefly describe the steps to reproduce.</w:t>
      </w:r>
      <w:r>
        <w:t>]</w:t>
      </w:r>
    </w:p>
    <w:p w14:paraId="4F07F523" w14:textId="77777777" w:rsidR="007C522F" w:rsidRDefault="007C522F"/>
    <w:p w14:paraId="7F5425B0" w14:textId="77777777" w:rsidR="008E3D0D" w:rsidRDefault="007C522F" w:rsidP="008E3D0D">
      <w:pPr>
        <w:pStyle w:val="Heading1"/>
      </w:pPr>
      <w:bookmarkStart w:id="0" w:name="_Toc77681042"/>
      <w:r>
        <w:t>Resolution</w:t>
      </w:r>
      <w:bookmarkEnd w:id="0"/>
      <w:r w:rsidR="008E3D0D">
        <w:t xml:space="preserve"> </w:t>
      </w:r>
    </w:p>
    <w:p w14:paraId="5A36D94E" w14:textId="77777777" w:rsidR="007C522F" w:rsidRPr="007C522F" w:rsidRDefault="007C522F" w:rsidP="007C522F">
      <w:r>
        <w:t>[</w:t>
      </w:r>
      <w:r w:rsidRPr="007C522F">
        <w:t>The modifications made to address the enhancement or bug.</w:t>
      </w:r>
      <w:r>
        <w:t>]</w:t>
      </w:r>
    </w:p>
    <w:p w14:paraId="053B75A8" w14:textId="77777777" w:rsidR="008E3D0D" w:rsidRDefault="008E3D0D"/>
    <w:p w14:paraId="551D6C39" w14:textId="77777777" w:rsidR="008E3D0D" w:rsidRDefault="007C522F" w:rsidP="007C522F">
      <w:pPr>
        <w:pStyle w:val="Heading1"/>
      </w:pPr>
      <w:r>
        <w:t>Impacts</w:t>
      </w:r>
    </w:p>
    <w:p w14:paraId="64CD9767" w14:textId="77777777" w:rsidR="007C522F" w:rsidRPr="007C522F" w:rsidRDefault="007C522F" w:rsidP="007C522F">
      <w:r>
        <w:t>[</w:t>
      </w:r>
      <w:r w:rsidRPr="007C522F">
        <w:t>Note any actions that users or administrators need to take to support this new release. These could include configuration changes, prerequisites, hardware, or more.</w:t>
      </w:r>
      <w:r>
        <w:t>]</w:t>
      </w:r>
    </w:p>
    <w:p w14:paraId="3E363C4F" w14:textId="77777777" w:rsidR="008E3D0D" w:rsidRDefault="008E3D0D"/>
    <w:p w14:paraId="41B48023" w14:textId="77777777" w:rsidR="008E3D0D" w:rsidRDefault="008E3D0D"/>
    <w:p w14:paraId="44A48599" w14:textId="77777777" w:rsidR="008E3D0D" w:rsidRDefault="008E3D0D"/>
    <w:p w14:paraId="76A611F9" w14:textId="77777777" w:rsidR="008E3D0D" w:rsidRDefault="008E3D0D"/>
    <w:p w14:paraId="5C0C8407" w14:textId="77777777" w:rsidR="008E3D0D" w:rsidRDefault="008E3D0D"/>
    <w:p w14:paraId="6731E312" w14:textId="77777777" w:rsidR="008E3D0D" w:rsidRDefault="008E3D0D"/>
    <w:p w14:paraId="7FE12445" w14:textId="77777777" w:rsidR="008E3D0D" w:rsidRDefault="008E3D0D"/>
    <w:p w14:paraId="7B395922" w14:textId="77777777" w:rsidR="008E3D0D" w:rsidRDefault="008E3D0D"/>
    <w:p w14:paraId="621D671C" w14:textId="77777777" w:rsidR="008E3D0D" w:rsidRDefault="008E3D0D"/>
    <w:p w14:paraId="1D097D75" w14:textId="77777777" w:rsidR="008E3D0D" w:rsidRDefault="008E3D0D"/>
    <w:p w14:paraId="101EB4A5" w14:textId="77777777" w:rsidR="008E3D0D" w:rsidRDefault="008E3D0D"/>
    <w:p w14:paraId="0504C7D5" w14:textId="77777777" w:rsidR="007C522F" w:rsidRDefault="007C522F"/>
    <w:p w14:paraId="2372D819" w14:textId="77777777" w:rsidR="007C522F" w:rsidRDefault="007C522F"/>
    <w:p w14:paraId="07D906E2" w14:textId="77777777" w:rsidR="007C522F" w:rsidRDefault="007C522F"/>
    <w:p w14:paraId="2BE9D0BD" w14:textId="77777777" w:rsidR="007C522F" w:rsidRDefault="007C522F"/>
    <w:p w14:paraId="43F9A4D2" w14:textId="77777777" w:rsidR="007C522F" w:rsidRDefault="007C522F"/>
    <w:p w14:paraId="5B34F50A" w14:textId="77777777" w:rsidR="007C522F" w:rsidRDefault="007C522F"/>
    <w:p w14:paraId="19A957ED" w14:textId="77777777" w:rsidR="007C522F" w:rsidRDefault="007C522F"/>
    <w:p w14:paraId="109EEA07" w14:textId="77777777" w:rsidR="007C522F" w:rsidRDefault="007C522F"/>
    <w:p w14:paraId="3B84DA99" w14:textId="77777777" w:rsidR="007C522F" w:rsidRDefault="007C522F"/>
    <w:p w14:paraId="72C2E111" w14:textId="77777777" w:rsidR="007C522F" w:rsidRDefault="007C522F"/>
    <w:p w14:paraId="39413FF0" w14:textId="77777777" w:rsidR="007C522F" w:rsidRDefault="007C522F">
      <w:r>
        <w:br w:type="page"/>
      </w:r>
    </w:p>
    <w:p w14:paraId="173EB048" w14:textId="77777777" w:rsidR="008E3D0D" w:rsidRDefault="008E3D0D" w:rsidP="008E3D0D">
      <w:pPr>
        <w:pStyle w:val="Heading1"/>
      </w:pPr>
      <w:bookmarkStart w:id="1" w:name="_Toc77681046"/>
      <w:r>
        <w:lastRenderedPageBreak/>
        <w:t>Version History Table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5"/>
        <w:gridCol w:w="1183"/>
        <w:gridCol w:w="4357"/>
        <w:gridCol w:w="1890"/>
        <w:gridCol w:w="1975"/>
      </w:tblGrid>
      <w:tr w:rsidR="008E3D0D" w:rsidRPr="008E3D0D" w14:paraId="74CDC534" w14:textId="77777777" w:rsidTr="00E50E16">
        <w:tc>
          <w:tcPr>
            <w:tcW w:w="1385" w:type="dxa"/>
            <w:shd w:val="clear" w:color="auto" w:fill="3F338E"/>
          </w:tcPr>
          <w:p w14:paraId="5AFD88AE" w14:textId="77777777" w:rsidR="008E3D0D" w:rsidRPr="008E3D0D" w:rsidRDefault="008E3D0D" w:rsidP="00E50E16">
            <w:pPr>
              <w:pStyle w:val="BodyText"/>
              <w:rPr>
                <w:b/>
                <w:bCs/>
                <w:color w:val="FFFFFF" w:themeColor="background1"/>
                <w:szCs w:val="22"/>
              </w:rPr>
            </w:pPr>
            <w:r w:rsidRPr="008E3D0D">
              <w:rPr>
                <w:b/>
                <w:bCs/>
                <w:color w:val="FFFFFF" w:themeColor="background1"/>
                <w:szCs w:val="22"/>
              </w:rPr>
              <w:t>Date</w:t>
            </w:r>
          </w:p>
        </w:tc>
        <w:tc>
          <w:tcPr>
            <w:tcW w:w="1183" w:type="dxa"/>
            <w:shd w:val="clear" w:color="auto" w:fill="3F338E"/>
          </w:tcPr>
          <w:p w14:paraId="4B7162D6" w14:textId="77777777" w:rsidR="008E3D0D" w:rsidRPr="008E3D0D" w:rsidRDefault="008E3D0D" w:rsidP="00E50E16">
            <w:pPr>
              <w:pStyle w:val="BodyText"/>
              <w:rPr>
                <w:b/>
                <w:bCs/>
                <w:color w:val="FFFFFF" w:themeColor="background1"/>
                <w:szCs w:val="22"/>
              </w:rPr>
            </w:pPr>
            <w:r w:rsidRPr="008E3D0D">
              <w:rPr>
                <w:b/>
                <w:bCs/>
                <w:color w:val="FFFFFF" w:themeColor="background1"/>
                <w:szCs w:val="22"/>
              </w:rPr>
              <w:t>Version</w:t>
            </w:r>
          </w:p>
        </w:tc>
        <w:tc>
          <w:tcPr>
            <w:tcW w:w="4357" w:type="dxa"/>
            <w:shd w:val="clear" w:color="auto" w:fill="3F338E"/>
          </w:tcPr>
          <w:p w14:paraId="57E98D99" w14:textId="77777777" w:rsidR="008E3D0D" w:rsidRPr="008E3D0D" w:rsidRDefault="008E3D0D" w:rsidP="00E50E16">
            <w:pPr>
              <w:pStyle w:val="BodyText"/>
              <w:rPr>
                <w:b/>
                <w:bCs/>
                <w:color w:val="FFFFFF" w:themeColor="background1"/>
                <w:szCs w:val="22"/>
              </w:rPr>
            </w:pPr>
            <w:r w:rsidRPr="008E3D0D">
              <w:rPr>
                <w:b/>
                <w:bCs/>
                <w:color w:val="FFFFFF" w:themeColor="background1"/>
                <w:szCs w:val="22"/>
              </w:rPr>
              <w:t xml:space="preserve">Description </w:t>
            </w:r>
          </w:p>
        </w:tc>
        <w:tc>
          <w:tcPr>
            <w:tcW w:w="1890" w:type="dxa"/>
            <w:shd w:val="clear" w:color="auto" w:fill="3F338E"/>
          </w:tcPr>
          <w:p w14:paraId="35EA08F7" w14:textId="77777777" w:rsidR="008E3D0D" w:rsidRPr="008E3D0D" w:rsidRDefault="008E3D0D" w:rsidP="00E50E16">
            <w:pPr>
              <w:pStyle w:val="BodyText"/>
              <w:rPr>
                <w:b/>
                <w:bCs/>
                <w:color w:val="FFFFFF" w:themeColor="background1"/>
                <w:szCs w:val="22"/>
              </w:rPr>
            </w:pPr>
            <w:r w:rsidRPr="008E3D0D">
              <w:rPr>
                <w:b/>
                <w:bCs/>
                <w:color w:val="FFFFFF" w:themeColor="background1"/>
                <w:szCs w:val="22"/>
              </w:rPr>
              <w:t xml:space="preserve">Owner </w:t>
            </w:r>
          </w:p>
        </w:tc>
        <w:tc>
          <w:tcPr>
            <w:tcW w:w="1975" w:type="dxa"/>
            <w:shd w:val="clear" w:color="auto" w:fill="3F338E"/>
          </w:tcPr>
          <w:p w14:paraId="6E66B229" w14:textId="77777777" w:rsidR="008E3D0D" w:rsidRPr="008E3D0D" w:rsidRDefault="008E3D0D" w:rsidP="00E50E16">
            <w:pPr>
              <w:pStyle w:val="BodyText"/>
              <w:rPr>
                <w:b/>
                <w:bCs/>
                <w:color w:val="FFFFFF" w:themeColor="background1"/>
                <w:szCs w:val="22"/>
              </w:rPr>
            </w:pPr>
            <w:r w:rsidRPr="008E3D0D">
              <w:rPr>
                <w:b/>
                <w:bCs/>
                <w:color w:val="FFFFFF" w:themeColor="background1"/>
                <w:szCs w:val="22"/>
              </w:rPr>
              <w:t>Approver</w:t>
            </w:r>
          </w:p>
        </w:tc>
      </w:tr>
      <w:tr w:rsidR="008E3D0D" w:rsidRPr="008E3D0D" w14:paraId="2881A314" w14:textId="77777777" w:rsidTr="00E50E16">
        <w:tc>
          <w:tcPr>
            <w:tcW w:w="1385" w:type="dxa"/>
          </w:tcPr>
          <w:p w14:paraId="151354E7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  <w:r w:rsidRPr="008E3D0D">
              <w:rPr>
                <w:sz w:val="20"/>
                <w:szCs w:val="20"/>
              </w:rPr>
              <w:t>07/2</w:t>
            </w:r>
            <w:r w:rsidR="007C522F">
              <w:rPr>
                <w:sz w:val="20"/>
                <w:szCs w:val="20"/>
              </w:rPr>
              <w:t>1</w:t>
            </w:r>
            <w:r w:rsidRPr="008E3D0D">
              <w:rPr>
                <w:sz w:val="20"/>
                <w:szCs w:val="20"/>
              </w:rPr>
              <w:t>/2021</w:t>
            </w:r>
          </w:p>
        </w:tc>
        <w:tc>
          <w:tcPr>
            <w:tcW w:w="1183" w:type="dxa"/>
          </w:tcPr>
          <w:p w14:paraId="21ACE2E2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  <w:r w:rsidRPr="008E3D0D">
              <w:rPr>
                <w:sz w:val="20"/>
                <w:szCs w:val="20"/>
              </w:rPr>
              <w:t>1.0</w:t>
            </w:r>
          </w:p>
        </w:tc>
        <w:tc>
          <w:tcPr>
            <w:tcW w:w="4357" w:type="dxa"/>
          </w:tcPr>
          <w:p w14:paraId="0088BE17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  <w:r w:rsidRPr="008E3D0D">
              <w:rPr>
                <w:sz w:val="20"/>
                <w:szCs w:val="20"/>
              </w:rPr>
              <w:t xml:space="preserve">Document template created </w:t>
            </w:r>
          </w:p>
        </w:tc>
        <w:tc>
          <w:tcPr>
            <w:tcW w:w="1890" w:type="dxa"/>
          </w:tcPr>
          <w:p w14:paraId="18F11E7F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  <w:r w:rsidRPr="008E3D0D">
              <w:rPr>
                <w:sz w:val="20"/>
                <w:szCs w:val="20"/>
              </w:rPr>
              <w:t>John Beatty</w:t>
            </w:r>
          </w:p>
        </w:tc>
        <w:tc>
          <w:tcPr>
            <w:tcW w:w="1975" w:type="dxa"/>
          </w:tcPr>
          <w:p w14:paraId="752BB312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</w:tr>
      <w:tr w:rsidR="008E3D0D" w:rsidRPr="008E3D0D" w14:paraId="6BB2E16F" w14:textId="77777777" w:rsidTr="00E50E16">
        <w:tc>
          <w:tcPr>
            <w:tcW w:w="1385" w:type="dxa"/>
          </w:tcPr>
          <w:p w14:paraId="1059F6EF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1183" w:type="dxa"/>
          </w:tcPr>
          <w:p w14:paraId="6662D8EF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4357" w:type="dxa"/>
          </w:tcPr>
          <w:p w14:paraId="792925CF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A9C6000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1975" w:type="dxa"/>
          </w:tcPr>
          <w:p w14:paraId="1C1BA5C3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</w:tr>
      <w:tr w:rsidR="008E3D0D" w:rsidRPr="008E3D0D" w14:paraId="03479506" w14:textId="77777777" w:rsidTr="00E50E16">
        <w:tc>
          <w:tcPr>
            <w:tcW w:w="1385" w:type="dxa"/>
          </w:tcPr>
          <w:p w14:paraId="487F56FC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1183" w:type="dxa"/>
          </w:tcPr>
          <w:p w14:paraId="5838DE88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4357" w:type="dxa"/>
          </w:tcPr>
          <w:p w14:paraId="18BDF135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9DB4403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1975" w:type="dxa"/>
          </w:tcPr>
          <w:p w14:paraId="7BCD050C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</w:tr>
    </w:tbl>
    <w:p w14:paraId="6C2CBDCD" w14:textId="77777777" w:rsidR="008E3D0D" w:rsidRDefault="008E3D0D"/>
    <w:p w14:paraId="0B7A4B47" w14:textId="77777777" w:rsidR="008E3D0D" w:rsidRDefault="008E3D0D"/>
    <w:p w14:paraId="6DA69943" w14:textId="77777777" w:rsidR="00110863" w:rsidRDefault="00110863"/>
    <w:p w14:paraId="2B52A191" w14:textId="77777777" w:rsidR="003C6FFD" w:rsidRDefault="003C6FFD"/>
    <w:p w14:paraId="1C0D05D4" w14:textId="77777777" w:rsidR="003C6FFD" w:rsidRDefault="003C6FFD"/>
    <w:p w14:paraId="3AA55ACD" w14:textId="77777777" w:rsidR="003C6FFD" w:rsidRDefault="003C6FFD"/>
    <w:p w14:paraId="74993A91" w14:textId="77777777" w:rsidR="003C6FFD" w:rsidRDefault="003C6FFD"/>
    <w:p w14:paraId="3568D38C" w14:textId="77777777" w:rsidR="003C6FFD" w:rsidRDefault="003C6FFD"/>
    <w:p w14:paraId="118879E7" w14:textId="77777777" w:rsidR="003C6FFD" w:rsidRDefault="003C6FFD"/>
    <w:p w14:paraId="3BB956CE" w14:textId="77777777" w:rsidR="003C6FFD" w:rsidRDefault="003C6FFD"/>
    <w:p w14:paraId="5043E60A" w14:textId="77777777" w:rsidR="003C6FFD" w:rsidRDefault="003C6FFD"/>
    <w:p w14:paraId="57DCF93B" w14:textId="77777777" w:rsidR="003C6FFD" w:rsidRDefault="003C6FFD"/>
    <w:p w14:paraId="53521FFA" w14:textId="77777777" w:rsidR="003C6FFD" w:rsidRDefault="003C6FFD"/>
    <w:p w14:paraId="10A1A7F8" w14:textId="77777777" w:rsidR="003C6FFD" w:rsidRDefault="003C6FFD"/>
    <w:p w14:paraId="24B58905" w14:textId="77777777" w:rsidR="003C6FFD" w:rsidRDefault="003C6FFD"/>
    <w:p w14:paraId="635659EF" w14:textId="77777777" w:rsidR="003C6FFD" w:rsidRDefault="003C6FFD"/>
    <w:p w14:paraId="02C50CDB" w14:textId="77777777" w:rsidR="003C6FFD" w:rsidRDefault="003C6FFD"/>
    <w:p w14:paraId="5C8AD7AB" w14:textId="77777777" w:rsidR="003C6FFD" w:rsidRDefault="003C6FFD"/>
    <w:p w14:paraId="5580981C" w14:textId="77777777" w:rsidR="003C6FFD" w:rsidRDefault="003C6FFD"/>
    <w:p w14:paraId="4158449C" w14:textId="77777777" w:rsidR="003C6FFD" w:rsidRDefault="003C6FFD"/>
    <w:p w14:paraId="724CF7B9" w14:textId="77777777" w:rsidR="003C6FFD" w:rsidRDefault="003C6FFD"/>
    <w:p w14:paraId="0DC8795C" w14:textId="77777777" w:rsidR="003C6FFD" w:rsidRDefault="003C6FFD"/>
    <w:p w14:paraId="5EE4695B" w14:textId="77777777" w:rsidR="003C6FFD" w:rsidRDefault="003C6FFD"/>
    <w:p w14:paraId="7BAAA4F7" w14:textId="77777777" w:rsidR="003C6FFD" w:rsidRDefault="003C6FFD"/>
    <w:p w14:paraId="5C87A0EC" w14:textId="77777777" w:rsidR="003C6FFD" w:rsidRDefault="003C6FFD"/>
    <w:p w14:paraId="5A356E0D" w14:textId="77777777" w:rsidR="003C6FFD" w:rsidRDefault="003C6FFD"/>
    <w:p w14:paraId="4ECBCD47" w14:textId="77777777" w:rsidR="003C6FFD" w:rsidRDefault="003C6FFD"/>
    <w:p w14:paraId="7B8EED7D" w14:textId="77777777" w:rsidR="003C6FFD" w:rsidRDefault="003C6FFD"/>
    <w:p w14:paraId="3539C64D" w14:textId="77777777" w:rsidR="003C6FFD" w:rsidRDefault="003C6FFD"/>
    <w:p w14:paraId="0479556A" w14:textId="77777777" w:rsidR="003C6FFD" w:rsidRDefault="003C6FFD"/>
    <w:p w14:paraId="3DCE6407" w14:textId="77777777" w:rsidR="003C6FFD" w:rsidRDefault="003C6FFD"/>
    <w:p w14:paraId="31E033F0" w14:textId="77777777" w:rsidR="003C6FFD" w:rsidRDefault="003C6FFD"/>
    <w:p w14:paraId="01355E66" w14:textId="77777777" w:rsidR="003C6FFD" w:rsidRDefault="003C6FFD"/>
    <w:sectPr w:rsidR="003C6FFD" w:rsidSect="001D558C">
      <w:pgSz w:w="12240" w:h="15840"/>
      <w:pgMar w:top="1440" w:right="720" w:bottom="1440" w:left="720" w:header="0" w:footer="90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3CC93" w14:textId="77777777" w:rsidR="003704D1" w:rsidRDefault="003704D1" w:rsidP="001D558C">
      <w:r>
        <w:separator/>
      </w:r>
    </w:p>
  </w:endnote>
  <w:endnote w:type="continuationSeparator" w:id="0">
    <w:p w14:paraId="18D2C905" w14:textId="77777777" w:rsidR="003704D1" w:rsidRDefault="003704D1" w:rsidP="001D5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 SemiBold">
    <w:altName w:val="Open Sans 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7709386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A9F2D50" w14:textId="77777777" w:rsidR="007149B0" w:rsidRDefault="00296169" w:rsidP="003C6FF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9A1C0D" w14:textId="77777777" w:rsidR="007149B0" w:rsidRDefault="003704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220" w:type="dxa"/>
      <w:tblLayout w:type="fixed"/>
      <w:tblLook w:val="06A0" w:firstRow="1" w:lastRow="0" w:firstColumn="1" w:lastColumn="0" w:noHBand="1" w:noVBand="1"/>
    </w:tblPr>
    <w:tblGrid>
      <w:gridCol w:w="3740"/>
      <w:gridCol w:w="3740"/>
      <w:gridCol w:w="3740"/>
    </w:tblGrid>
    <w:tr w:rsidR="007149B0" w14:paraId="666EAFA7" w14:textId="77777777" w:rsidTr="003C6FFD">
      <w:tc>
        <w:tcPr>
          <w:tcW w:w="3740" w:type="dxa"/>
        </w:tcPr>
        <w:p w14:paraId="3CB71738" w14:textId="77777777" w:rsidR="007149B0" w:rsidRDefault="003704D1" w:rsidP="13B80BDB">
          <w:pPr>
            <w:pStyle w:val="Header"/>
            <w:ind w:left="-115"/>
          </w:pPr>
        </w:p>
      </w:tc>
      <w:tc>
        <w:tcPr>
          <w:tcW w:w="3740" w:type="dxa"/>
        </w:tcPr>
        <w:p w14:paraId="57029D61" w14:textId="77777777" w:rsidR="007149B0" w:rsidRDefault="003704D1" w:rsidP="13B80BDB">
          <w:pPr>
            <w:pStyle w:val="Header"/>
            <w:jc w:val="center"/>
          </w:pPr>
        </w:p>
      </w:tc>
      <w:tc>
        <w:tcPr>
          <w:tcW w:w="3740" w:type="dxa"/>
        </w:tcPr>
        <w:p w14:paraId="1A5C6A82" w14:textId="77777777" w:rsidR="007149B0" w:rsidRDefault="003704D1" w:rsidP="13B80BDB">
          <w:pPr>
            <w:pStyle w:val="Header"/>
            <w:ind w:right="-115"/>
            <w:jc w:val="right"/>
          </w:pPr>
        </w:p>
      </w:tc>
    </w:tr>
  </w:tbl>
  <w:sdt>
    <w:sdtPr>
      <w:rPr>
        <w:rStyle w:val="PageNumber"/>
        <w:sz w:val="22"/>
      </w:rPr>
      <w:id w:val="-8087779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F557CE0" w14:textId="77777777" w:rsidR="003C6FFD" w:rsidRPr="003C6FFD" w:rsidRDefault="003C6FFD" w:rsidP="003C6FFD">
        <w:pPr>
          <w:pStyle w:val="Footer"/>
          <w:framePr w:wrap="none" w:vAnchor="text" w:hAnchor="page" w:x="6056" w:y="186"/>
          <w:rPr>
            <w:rStyle w:val="PageNumber"/>
            <w:sz w:val="22"/>
          </w:rPr>
        </w:pPr>
        <w:r w:rsidRPr="003C6FFD">
          <w:rPr>
            <w:rStyle w:val="PageNumber"/>
            <w:sz w:val="22"/>
          </w:rPr>
          <w:fldChar w:fldCharType="begin"/>
        </w:r>
        <w:r w:rsidRPr="003C6FFD">
          <w:rPr>
            <w:rStyle w:val="PageNumber"/>
            <w:sz w:val="22"/>
          </w:rPr>
          <w:instrText xml:space="preserve"> PAGE </w:instrText>
        </w:r>
        <w:r w:rsidRPr="003C6FFD">
          <w:rPr>
            <w:rStyle w:val="PageNumber"/>
            <w:sz w:val="22"/>
          </w:rPr>
          <w:fldChar w:fldCharType="separate"/>
        </w:r>
        <w:r w:rsidRPr="003C6FFD">
          <w:rPr>
            <w:rStyle w:val="PageNumber"/>
            <w:noProof/>
            <w:sz w:val="22"/>
          </w:rPr>
          <w:t>2</w:t>
        </w:r>
        <w:r w:rsidRPr="003C6FFD">
          <w:rPr>
            <w:rStyle w:val="PageNumber"/>
            <w:sz w:val="22"/>
          </w:rPr>
          <w:fldChar w:fldCharType="end"/>
        </w:r>
      </w:p>
    </w:sdtContent>
  </w:sdt>
  <w:p w14:paraId="4DA463BB" w14:textId="77777777" w:rsidR="001D558C" w:rsidRPr="00CA417D" w:rsidRDefault="00132B92" w:rsidP="001D558C">
    <w:pPr>
      <w:pStyle w:val="BodyText"/>
      <w:rPr>
        <w:sz w:val="22"/>
        <w:szCs w:val="22"/>
      </w:rPr>
    </w:pPr>
    <w:r>
      <w:rPr>
        <w:noProof/>
        <w:sz w:val="22"/>
        <w:szCs w:val="22"/>
      </w:rPr>
      <w:t>Release Notes</w:t>
    </w:r>
    <w:r w:rsidR="001D558C" w:rsidRPr="00CA417D">
      <w:rPr>
        <w:noProof/>
        <w:sz w:val="22"/>
        <w:szCs w:val="22"/>
      </w:rPr>
      <w:ptab w:relativeTo="margin" w:alignment="center" w:leader="none"/>
    </w:r>
    <w:r w:rsidR="001D558C" w:rsidRPr="00CA417D">
      <w:rPr>
        <w:noProof/>
        <w:sz w:val="22"/>
        <w:szCs w:val="22"/>
      </w:rPr>
      <w:ptab w:relativeTo="margin" w:alignment="right" w:leader="none"/>
    </w:r>
    <w:r>
      <w:rPr>
        <w:noProof/>
        <w:sz w:val="22"/>
        <w:szCs w:val="22"/>
      </w:rPr>
      <w:t>[Date]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01D84" w14:textId="77777777" w:rsidR="003704D1" w:rsidRDefault="003704D1" w:rsidP="001D558C">
      <w:r>
        <w:separator/>
      </w:r>
    </w:p>
  </w:footnote>
  <w:footnote w:type="continuationSeparator" w:id="0">
    <w:p w14:paraId="72A6D363" w14:textId="77777777" w:rsidR="003704D1" w:rsidRDefault="003704D1" w:rsidP="001D5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2C45E" w14:textId="77777777" w:rsidR="001D558C" w:rsidRDefault="001D558C" w:rsidP="001D558C">
    <w:pPr>
      <w:pStyle w:val="Header"/>
      <w:jc w:val="right"/>
    </w:pPr>
  </w:p>
  <w:p w14:paraId="12E402A6" w14:textId="77777777" w:rsidR="001D558C" w:rsidRDefault="008E3D0D" w:rsidP="008E3D0D">
    <w:pPr>
      <w:pStyle w:val="Header"/>
      <w:tabs>
        <w:tab w:val="clear" w:pos="9360"/>
        <w:tab w:val="right" w:pos="10800"/>
      </w:tabs>
    </w:pPr>
    <w:r>
      <w:t>[</w:t>
    </w:r>
    <w:r w:rsidR="00132B92">
      <w:t>Release #</w:t>
    </w:r>
    <w:r>
      <w:t>]</w:t>
    </w:r>
    <w:r>
      <w:tab/>
    </w:r>
    <w:r>
      <w:tab/>
    </w:r>
    <w:r w:rsidR="001D558C">
      <w:rPr>
        <w:noProof/>
      </w:rPr>
      <w:drawing>
        <wp:inline distT="0" distB="0" distL="0" distR="0" wp14:anchorId="7CB0C33F" wp14:editId="243F3476">
          <wp:extent cx="1162432" cy="486290"/>
          <wp:effectExtent l="0" t="0" r="0" b="0"/>
          <wp:docPr id="11" name="Picture 11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4366" cy="5121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D558C">
      <w:rPr>
        <w:noProof/>
      </w:rPr>
      <w:drawing>
        <wp:anchor distT="0" distB="0" distL="114300" distR="114300" simplePos="0" relativeHeight="251659264" behindDoc="0" locked="0" layoutInCell="1" allowOverlap="1" wp14:anchorId="27CC4DFD" wp14:editId="63D8A273">
          <wp:simplePos x="0" y="0"/>
          <wp:positionH relativeFrom="column">
            <wp:posOffset>6377940</wp:posOffset>
          </wp:positionH>
          <wp:positionV relativeFrom="paragraph">
            <wp:posOffset>-43279060</wp:posOffset>
          </wp:positionV>
          <wp:extent cx="424815" cy="309245"/>
          <wp:effectExtent l="0" t="0" r="0" b="0"/>
          <wp:wrapNone/>
          <wp:docPr id="8" name="Picture 8" descr="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Shap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815" cy="309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464C22" w14:textId="77777777" w:rsidR="007149B0" w:rsidRPr="001D558C" w:rsidRDefault="001D558C" w:rsidP="001D558C">
    <w:pPr>
      <w:pStyle w:val="Header"/>
      <w:tabs>
        <w:tab w:val="clear" w:pos="9360"/>
        <w:tab w:val="right" w:pos="9720"/>
      </w:tabs>
      <w:ind w:left="-720"/>
    </w:pPr>
    <w:r w:rsidRPr="00F30146">
      <w:rPr>
        <w:noProof/>
        <w:color w:val="7030A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DCF0D2" wp14:editId="1F0F5001">
              <wp:simplePos x="0" y="0"/>
              <wp:positionH relativeFrom="column">
                <wp:posOffset>1</wp:posOffset>
              </wp:positionH>
              <wp:positionV relativeFrom="paragraph">
                <wp:posOffset>31386</wp:posOffset>
              </wp:positionV>
              <wp:extent cx="6858312" cy="0"/>
              <wp:effectExtent l="0" t="0" r="12700" b="1270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8312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03557B" id="Straight Connector 1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45pt" to="540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" strokecolor="black [3213]" strokeweight="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F367C" w14:textId="77777777" w:rsidR="001D558C" w:rsidRDefault="001D558C">
    <w:pPr>
      <w:pStyle w:val="Header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F4"/>
    <w:rsid w:val="00030996"/>
    <w:rsid w:val="0003375C"/>
    <w:rsid w:val="00110863"/>
    <w:rsid w:val="00132B92"/>
    <w:rsid w:val="001B18AD"/>
    <w:rsid w:val="001D558C"/>
    <w:rsid w:val="00244CD1"/>
    <w:rsid w:val="00296169"/>
    <w:rsid w:val="002E5E46"/>
    <w:rsid w:val="00315E62"/>
    <w:rsid w:val="003704D1"/>
    <w:rsid w:val="003C6FFD"/>
    <w:rsid w:val="003D39AC"/>
    <w:rsid w:val="00673F33"/>
    <w:rsid w:val="006A6C46"/>
    <w:rsid w:val="007870F4"/>
    <w:rsid w:val="007C522F"/>
    <w:rsid w:val="008919C5"/>
    <w:rsid w:val="008E3D0D"/>
    <w:rsid w:val="00CD6981"/>
    <w:rsid w:val="00DB621D"/>
    <w:rsid w:val="00E33688"/>
    <w:rsid w:val="00F8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5CEE"/>
  <w15:chartTrackingRefBased/>
  <w15:docId w15:val="{CDAA7B31-BCDB-44A5-92B0-BDE4CC52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981"/>
    <w:rPr>
      <w:rFonts w:ascii="Open Sans" w:eastAsia="Verdana" w:hAnsi="Open Sans" w:cs="Verdana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DB621D"/>
    <w:pPr>
      <w:spacing w:before="79"/>
      <w:outlineLvl w:val="0"/>
    </w:pPr>
    <w:rPr>
      <w:b/>
      <w:color w:val="3F338E"/>
      <w:w w:val="95"/>
      <w:sz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DB621D"/>
    <w:pPr>
      <w:spacing w:before="369"/>
      <w:outlineLvl w:val="1"/>
    </w:pPr>
    <w:rPr>
      <w:b/>
      <w:bCs/>
      <w:color w:val="3F338E"/>
      <w:w w:val="95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DB621D"/>
    <w:pPr>
      <w:spacing w:before="31"/>
      <w:outlineLvl w:val="2"/>
    </w:pPr>
    <w:rPr>
      <w:b/>
      <w:color w:val="3F338E"/>
      <w:szCs w:val="29"/>
    </w:rPr>
  </w:style>
  <w:style w:type="paragraph" w:styleId="Heading4">
    <w:name w:val="heading 4"/>
    <w:basedOn w:val="Normal"/>
    <w:link w:val="Heading4Char"/>
    <w:uiPriority w:val="9"/>
    <w:unhideWhenUsed/>
    <w:qFormat/>
    <w:rsid w:val="00DB621D"/>
    <w:pPr>
      <w:spacing w:before="79"/>
      <w:jc w:val="both"/>
      <w:outlineLvl w:val="3"/>
    </w:pPr>
    <w:rPr>
      <w:rFonts w:ascii="Open Sans SemiBold" w:hAnsi="Open Sans SemiBold"/>
      <w:b/>
      <w:bCs/>
      <w:color w:val="3F338E"/>
      <w:w w:val="95"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826CA"/>
    <w:rPr>
      <w:kern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826CA"/>
    <w:rPr>
      <w:rFonts w:eastAsia="Verdana" w:cs="Verdana"/>
      <w:kern w:val="28"/>
      <w:sz w:val="28"/>
      <w:szCs w:val="28"/>
      <w:lang w:bidi="en-US"/>
    </w:rPr>
  </w:style>
  <w:style w:type="paragraph" w:styleId="ListParagraph">
    <w:name w:val="List Paragraph"/>
    <w:basedOn w:val="Normal"/>
    <w:uiPriority w:val="1"/>
    <w:qFormat/>
    <w:rsid w:val="00CD6981"/>
    <w:pPr>
      <w:ind w:left="1660" w:hanging="361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B621D"/>
    <w:rPr>
      <w:rFonts w:ascii="Open Sans" w:eastAsia="Verdana" w:hAnsi="Open Sans" w:cs="Verdana"/>
      <w:b/>
      <w:color w:val="3F338E"/>
      <w:w w:val="95"/>
      <w:sz w:val="40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DB621D"/>
    <w:rPr>
      <w:rFonts w:ascii="Open Sans" w:eastAsia="Verdana" w:hAnsi="Open Sans" w:cs="Verdana"/>
      <w:b/>
      <w:bCs/>
      <w:color w:val="3F338E"/>
      <w:w w:val="95"/>
      <w:sz w:val="32"/>
      <w:szCs w:val="32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DB621D"/>
    <w:rPr>
      <w:rFonts w:ascii="Open Sans" w:eastAsia="Verdana" w:hAnsi="Open Sans" w:cs="Verdana"/>
      <w:b/>
      <w:color w:val="3F338E"/>
      <w:szCs w:val="29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B621D"/>
    <w:rPr>
      <w:rFonts w:ascii="Open Sans SemiBold" w:eastAsia="Verdana" w:hAnsi="Open Sans SemiBold" w:cs="Verdana"/>
      <w:b/>
      <w:bCs/>
      <w:color w:val="3F338E"/>
      <w:w w:val="95"/>
      <w:sz w:val="22"/>
      <w:szCs w:val="2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D55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58C"/>
    <w:rPr>
      <w:rFonts w:eastAsia="Verdana" w:cs="Verdana"/>
      <w:sz w:val="28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D55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58C"/>
    <w:rPr>
      <w:rFonts w:eastAsia="Verdana" w:cs="Verdana"/>
      <w:sz w:val="28"/>
      <w:szCs w:val="22"/>
      <w:lang w:bidi="en-US"/>
    </w:rPr>
  </w:style>
  <w:style w:type="character" w:styleId="Hyperlink">
    <w:name w:val="Hyperlink"/>
    <w:basedOn w:val="DefaultParagraphFont"/>
    <w:uiPriority w:val="99"/>
    <w:unhideWhenUsed/>
    <w:rsid w:val="001D558C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1D558C"/>
  </w:style>
  <w:style w:type="paragraph" w:styleId="TOC1">
    <w:name w:val="toc 1"/>
    <w:basedOn w:val="Normal"/>
    <w:next w:val="Normal"/>
    <w:autoRedefine/>
    <w:uiPriority w:val="39"/>
    <w:unhideWhenUsed/>
    <w:rsid w:val="001D558C"/>
    <w:pPr>
      <w:spacing w:before="360" w:after="360"/>
    </w:pPr>
    <w:rPr>
      <w:rFonts w:cstheme="minorHAnsi"/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D558C"/>
    <w:rPr>
      <w:rFonts w:cstheme="minorHAnsi"/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1D558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w w:val="100"/>
      <w:sz w:val="28"/>
      <w:szCs w:val="28"/>
      <w:lang w:bidi="ar-SA"/>
    </w:rPr>
  </w:style>
  <w:style w:type="table" w:styleId="TableGrid">
    <w:name w:val="Table Grid"/>
    <w:basedOn w:val="TableNormal"/>
    <w:uiPriority w:val="59"/>
    <w:rsid w:val="003C6FFD"/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%20Beatty\AppData\Roaming\Microsoft\Templates\Release%20No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Release Notes</Template>
  <TotalTime>12</TotalTime>
  <Pages>3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Beatty</dc:creator>
  <cp:keywords/>
  <dc:description/>
  <cp:lastModifiedBy>John Beatty</cp:lastModifiedBy>
  <cp:revision>2</cp:revision>
  <dcterms:created xsi:type="dcterms:W3CDTF">2021-07-29T16:24:00Z</dcterms:created>
  <dcterms:modified xsi:type="dcterms:W3CDTF">2021-07-29T16:50:00Z</dcterms:modified>
</cp:coreProperties>
</file>