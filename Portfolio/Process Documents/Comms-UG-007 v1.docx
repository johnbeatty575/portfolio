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7F0C" w14:textId="77777777" w:rsidR="001D558C" w:rsidRPr="00CA417D" w:rsidRDefault="001D558C" w:rsidP="00CD6981"/>
    <w:p w14:paraId="1905C2D5" w14:textId="77777777" w:rsidR="001D558C" w:rsidRPr="00CA417D" w:rsidRDefault="001D558C" w:rsidP="001D558C">
      <w:pPr>
        <w:pStyle w:val="BodyText"/>
      </w:pPr>
    </w:p>
    <w:p w14:paraId="0D103495" w14:textId="77777777" w:rsidR="001D558C" w:rsidRPr="00CA417D" w:rsidRDefault="001D558C" w:rsidP="001D558C">
      <w:pPr>
        <w:pStyle w:val="BodyText"/>
      </w:pPr>
    </w:p>
    <w:p w14:paraId="41BDEB61" w14:textId="77777777" w:rsidR="001D558C" w:rsidRPr="00CA417D" w:rsidRDefault="001D558C" w:rsidP="001D558C">
      <w:pPr>
        <w:pStyle w:val="BodyText"/>
      </w:pPr>
    </w:p>
    <w:p w14:paraId="2DFBCB5F" w14:textId="77777777" w:rsidR="001D558C" w:rsidRPr="00CA417D" w:rsidRDefault="001D558C" w:rsidP="001D558C">
      <w:pPr>
        <w:pStyle w:val="BodyText"/>
      </w:pPr>
    </w:p>
    <w:p w14:paraId="2FB5BAE7" w14:textId="77777777" w:rsidR="001D558C" w:rsidRPr="00CA417D" w:rsidRDefault="001D558C" w:rsidP="001D558C">
      <w:pPr>
        <w:pStyle w:val="BodyText"/>
      </w:pPr>
    </w:p>
    <w:p w14:paraId="69CFFD04" w14:textId="77777777" w:rsidR="001D558C" w:rsidRPr="00CA417D" w:rsidRDefault="001D558C" w:rsidP="001D558C">
      <w:pPr>
        <w:pStyle w:val="BodyText"/>
      </w:pPr>
    </w:p>
    <w:p w14:paraId="6B2A7F22" w14:textId="77777777" w:rsidR="001D558C" w:rsidRPr="00CA417D" w:rsidRDefault="001D558C" w:rsidP="001D558C">
      <w:pPr>
        <w:pStyle w:val="BodyText"/>
      </w:pPr>
    </w:p>
    <w:p w14:paraId="585C1EC8" w14:textId="77777777" w:rsidR="001D558C" w:rsidRPr="00CA417D" w:rsidRDefault="001D558C" w:rsidP="001D558C">
      <w:pPr>
        <w:pStyle w:val="BodyText"/>
      </w:pPr>
    </w:p>
    <w:p w14:paraId="6115B9FE" w14:textId="77777777" w:rsidR="001D558C" w:rsidRPr="00CA417D" w:rsidRDefault="001D558C" w:rsidP="001D558C">
      <w:pPr>
        <w:pStyle w:val="BodyText"/>
      </w:pPr>
    </w:p>
    <w:p w14:paraId="198D2F3A" w14:textId="77777777" w:rsidR="001D558C" w:rsidRPr="00CA417D" w:rsidRDefault="001D558C" w:rsidP="001D558C">
      <w:pPr>
        <w:pStyle w:val="BodyText"/>
      </w:pPr>
    </w:p>
    <w:p w14:paraId="58597167" w14:textId="77777777" w:rsidR="001D558C" w:rsidRPr="00CA417D" w:rsidRDefault="001D558C" w:rsidP="001D558C">
      <w:pPr>
        <w:pStyle w:val="BodyText"/>
      </w:pPr>
    </w:p>
    <w:p w14:paraId="7A605222" w14:textId="77777777" w:rsidR="001D558C" w:rsidRPr="00CA417D" w:rsidRDefault="001D558C" w:rsidP="001D558C">
      <w:pPr>
        <w:pStyle w:val="BodyText"/>
      </w:pPr>
    </w:p>
    <w:p w14:paraId="5C3BDAC3" w14:textId="77777777" w:rsidR="001D558C" w:rsidRPr="00CA417D" w:rsidRDefault="001D558C" w:rsidP="001D558C">
      <w:pPr>
        <w:pStyle w:val="BodyText"/>
      </w:pPr>
    </w:p>
    <w:p w14:paraId="7F4440C7" w14:textId="77777777" w:rsidR="001D558C" w:rsidRPr="00CA417D" w:rsidRDefault="001D558C" w:rsidP="001D558C">
      <w:pPr>
        <w:pStyle w:val="BodyText"/>
      </w:pPr>
      <w:r w:rsidRPr="00CA417D">
        <w:rPr>
          <w:noProof/>
        </w:rPr>
        <w:drawing>
          <wp:anchor distT="0" distB="0" distL="114300" distR="114300" simplePos="0" relativeHeight="251659264" behindDoc="0" locked="0" layoutInCell="1" allowOverlap="1" wp14:anchorId="01526CCC" wp14:editId="52247752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443984" cy="1865376"/>
            <wp:effectExtent l="0" t="0" r="1270" b="1905"/>
            <wp:wrapNone/>
            <wp:docPr id="6" name="Picture 6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ic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984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61F9B" w14:textId="77777777" w:rsidR="001D558C" w:rsidRPr="00CA417D" w:rsidRDefault="001D558C" w:rsidP="001D558C">
      <w:pPr>
        <w:pStyle w:val="BodyText"/>
      </w:pPr>
    </w:p>
    <w:p w14:paraId="66A76D53" w14:textId="77777777" w:rsidR="001D558C" w:rsidRPr="00CA417D" w:rsidRDefault="001D558C" w:rsidP="001D558C">
      <w:pPr>
        <w:pStyle w:val="BodyText"/>
      </w:pPr>
    </w:p>
    <w:p w14:paraId="4019F845" w14:textId="77777777" w:rsidR="001D558C" w:rsidRPr="00CA417D" w:rsidRDefault="001D558C" w:rsidP="001D558C">
      <w:pPr>
        <w:pStyle w:val="BodyText"/>
      </w:pPr>
    </w:p>
    <w:p w14:paraId="3F565738" w14:textId="77777777" w:rsidR="001D558C" w:rsidRPr="00CA417D" w:rsidRDefault="001D558C" w:rsidP="001D558C">
      <w:pPr>
        <w:pStyle w:val="BodyText"/>
      </w:pPr>
    </w:p>
    <w:p w14:paraId="6E5CC540" w14:textId="77777777" w:rsidR="001D558C" w:rsidRPr="00CA417D" w:rsidRDefault="001D558C" w:rsidP="001D558C">
      <w:pPr>
        <w:pStyle w:val="BodyText"/>
      </w:pPr>
    </w:p>
    <w:p w14:paraId="78081425" w14:textId="77777777" w:rsidR="001D558C" w:rsidRPr="00CA417D" w:rsidRDefault="001D558C" w:rsidP="001D558C">
      <w:pPr>
        <w:pStyle w:val="BodyText"/>
      </w:pPr>
    </w:p>
    <w:p w14:paraId="68F9BEDC" w14:textId="77777777" w:rsidR="001D558C" w:rsidRPr="00CA417D" w:rsidRDefault="001D558C" w:rsidP="001D558C">
      <w:pPr>
        <w:pStyle w:val="BodyText"/>
      </w:pPr>
    </w:p>
    <w:p w14:paraId="501BDBA8" w14:textId="77777777" w:rsidR="001D558C" w:rsidRPr="00CA417D" w:rsidRDefault="001D558C" w:rsidP="001D558C">
      <w:pPr>
        <w:pStyle w:val="BodyText"/>
      </w:pPr>
    </w:p>
    <w:p w14:paraId="57C69EC9" w14:textId="77777777" w:rsidR="001D558C" w:rsidRPr="00CA417D" w:rsidRDefault="001D558C" w:rsidP="001D558C">
      <w:pPr>
        <w:pStyle w:val="BodyText"/>
      </w:pPr>
    </w:p>
    <w:p w14:paraId="79C66E4A" w14:textId="2D8BE1B8" w:rsidR="001D558C" w:rsidRPr="00CA417D" w:rsidRDefault="003D62F4" w:rsidP="001D558C">
      <w:pPr>
        <w:pStyle w:val="BodyTex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Communications</w:t>
      </w:r>
      <w:r w:rsidR="004B7003">
        <w:rPr>
          <w:b/>
          <w:bCs/>
          <w:sz w:val="40"/>
          <w:szCs w:val="40"/>
        </w:rPr>
        <w:t>: User Guide</w:t>
      </w:r>
    </w:p>
    <w:p w14:paraId="4C8214F4" w14:textId="77777777" w:rsidR="001D558C" w:rsidRPr="00CA417D" w:rsidRDefault="001D558C" w:rsidP="001D558C">
      <w:pPr>
        <w:pStyle w:val="BodyText"/>
      </w:pPr>
    </w:p>
    <w:p w14:paraId="356AA916" w14:textId="77777777" w:rsidR="001D558C" w:rsidRPr="00CA417D" w:rsidRDefault="001D558C" w:rsidP="001D558C">
      <w:pPr>
        <w:pStyle w:val="BodyText"/>
      </w:pPr>
    </w:p>
    <w:p w14:paraId="57E57FAA" w14:textId="77777777" w:rsidR="001D558C" w:rsidRPr="00CA417D" w:rsidRDefault="001D558C" w:rsidP="001D558C">
      <w:pPr>
        <w:pStyle w:val="BodyText"/>
      </w:pPr>
    </w:p>
    <w:p w14:paraId="1A5F9253" w14:textId="77777777" w:rsidR="001D558C" w:rsidRPr="00CA417D" w:rsidRDefault="001D558C" w:rsidP="001D558C">
      <w:pPr>
        <w:pStyle w:val="BodyText"/>
      </w:pPr>
    </w:p>
    <w:p w14:paraId="5F7D2D67" w14:textId="77777777" w:rsidR="001D558C" w:rsidRPr="00CA417D" w:rsidRDefault="001D558C" w:rsidP="001D558C">
      <w:pPr>
        <w:pStyle w:val="BodyText"/>
      </w:pPr>
    </w:p>
    <w:p w14:paraId="6043AB8C" w14:textId="77777777" w:rsidR="001D558C" w:rsidRPr="00CA417D" w:rsidRDefault="001D558C" w:rsidP="001D558C">
      <w:pPr>
        <w:pStyle w:val="BodyText"/>
      </w:pPr>
    </w:p>
    <w:p w14:paraId="1F18FF9D" w14:textId="77777777" w:rsidR="001D558C" w:rsidRPr="00CA417D" w:rsidRDefault="001D558C" w:rsidP="001D558C">
      <w:pPr>
        <w:pStyle w:val="BodyText"/>
      </w:pPr>
    </w:p>
    <w:p w14:paraId="1D12F724" w14:textId="77777777" w:rsidR="001D558C" w:rsidRDefault="001D558C" w:rsidP="001D558C">
      <w:pPr>
        <w:pStyle w:val="BodyText"/>
      </w:pPr>
    </w:p>
    <w:p w14:paraId="7B9FD007" w14:textId="77777777" w:rsidR="001D558C" w:rsidRDefault="001D558C" w:rsidP="001D558C">
      <w:pPr>
        <w:pStyle w:val="BodyText"/>
      </w:pPr>
    </w:p>
    <w:p w14:paraId="3CFCA656" w14:textId="77777777" w:rsidR="001D558C" w:rsidRPr="00CA417D" w:rsidRDefault="001D558C" w:rsidP="001D558C">
      <w:pPr>
        <w:pStyle w:val="BodyText"/>
      </w:pPr>
    </w:p>
    <w:p w14:paraId="43860C94" w14:textId="77777777" w:rsidR="001D558C" w:rsidRPr="00CA417D" w:rsidRDefault="001D558C" w:rsidP="001D558C">
      <w:pPr>
        <w:pStyle w:val="BodyText"/>
      </w:pPr>
    </w:p>
    <w:p w14:paraId="089D73B8" w14:textId="77777777" w:rsidR="001D558C" w:rsidRPr="00CA417D" w:rsidRDefault="001D558C" w:rsidP="004B7003">
      <w:pPr>
        <w:pStyle w:val="BodyText"/>
        <w:jc w:val="center"/>
      </w:pPr>
    </w:p>
    <w:p w14:paraId="1B6D072E" w14:textId="5573E996" w:rsidR="008E3D0D" w:rsidRDefault="008E3D0D" w:rsidP="008E3D0D">
      <w:pPr>
        <w:spacing w:before="1"/>
        <w:ind w:right="648"/>
        <w:jc w:val="center"/>
        <w:rPr>
          <w:b/>
          <w:w w:val="95"/>
        </w:rPr>
      </w:pPr>
      <w:r w:rsidRPr="00A44951">
        <w:rPr>
          <w:b/>
          <w:color w:val="3F338E"/>
          <w:w w:val="95"/>
        </w:rPr>
        <w:t>Updated</w:t>
      </w:r>
      <w:r>
        <w:rPr>
          <w:b/>
          <w:w w:val="95"/>
        </w:rPr>
        <w:t xml:space="preserve"> </w:t>
      </w:r>
      <w:r w:rsidR="003D62F4">
        <w:rPr>
          <w:b/>
          <w:w w:val="95"/>
        </w:rPr>
        <w:t>September</w:t>
      </w:r>
      <w:r>
        <w:rPr>
          <w:b/>
          <w:w w:val="95"/>
        </w:rPr>
        <w:t xml:space="preserve"> </w:t>
      </w:r>
      <w:r w:rsidR="003D62F4">
        <w:rPr>
          <w:b/>
          <w:w w:val="95"/>
        </w:rPr>
        <w:t>02</w:t>
      </w:r>
      <w:r>
        <w:rPr>
          <w:b/>
          <w:w w:val="95"/>
        </w:rPr>
        <w:t>, 2021</w:t>
      </w:r>
    </w:p>
    <w:p w14:paraId="40B91F11" w14:textId="50963E81" w:rsidR="008E3D0D" w:rsidRDefault="008E3D0D" w:rsidP="008E3D0D">
      <w:pPr>
        <w:spacing w:before="1"/>
        <w:ind w:right="648"/>
        <w:jc w:val="center"/>
        <w:rPr>
          <w:b/>
          <w:w w:val="95"/>
        </w:rPr>
      </w:pPr>
      <w:r w:rsidRPr="002E31AD">
        <w:rPr>
          <w:b/>
          <w:color w:val="3F338E"/>
          <w:w w:val="95"/>
        </w:rPr>
        <w:t>DCN</w:t>
      </w:r>
      <w:r>
        <w:rPr>
          <w:b/>
          <w:w w:val="95"/>
        </w:rPr>
        <w:t xml:space="preserve"> </w:t>
      </w:r>
      <w:r w:rsidR="003D62F4">
        <w:rPr>
          <w:b/>
          <w:w w:val="95"/>
        </w:rPr>
        <w:t>Comms</w:t>
      </w:r>
      <w:r w:rsidR="00C846B6">
        <w:rPr>
          <w:b/>
          <w:w w:val="95"/>
        </w:rPr>
        <w:t>-</w:t>
      </w:r>
      <w:r w:rsidR="003D62F4">
        <w:rPr>
          <w:b/>
          <w:w w:val="95"/>
        </w:rPr>
        <w:t>UG</w:t>
      </w:r>
      <w:r w:rsidR="00C846B6">
        <w:rPr>
          <w:b/>
          <w:w w:val="95"/>
        </w:rPr>
        <w:t>-00</w:t>
      </w:r>
      <w:r w:rsidR="003D62F4">
        <w:rPr>
          <w:b/>
          <w:w w:val="95"/>
        </w:rPr>
        <w:t>7</w:t>
      </w:r>
    </w:p>
    <w:p w14:paraId="18E9A13A" w14:textId="30D66A26" w:rsidR="008E3D0D" w:rsidRDefault="008E3D0D" w:rsidP="008E3D0D">
      <w:pPr>
        <w:spacing w:before="1"/>
        <w:ind w:right="648"/>
        <w:jc w:val="center"/>
        <w:rPr>
          <w:b/>
        </w:rPr>
      </w:pPr>
      <w:r w:rsidRPr="002E31AD">
        <w:rPr>
          <w:b/>
          <w:color w:val="3F338E"/>
          <w:w w:val="95"/>
        </w:rPr>
        <w:t>Version</w:t>
      </w:r>
      <w:r>
        <w:rPr>
          <w:b/>
          <w:w w:val="95"/>
        </w:rPr>
        <w:t xml:space="preserve"> 1.0</w:t>
      </w:r>
    </w:p>
    <w:p w14:paraId="55DADD93" w14:textId="77777777" w:rsidR="001D558C" w:rsidRDefault="001D558C" w:rsidP="001D558C">
      <w:pPr>
        <w:sectPr w:rsidR="001D558C" w:rsidSect="001D558C">
          <w:headerReference w:type="default" r:id="rId8"/>
          <w:footerReference w:type="even" r:id="rId9"/>
          <w:footerReference w:type="default" r:id="rId10"/>
          <w:headerReference w:type="first" r:id="rId11"/>
          <w:pgSz w:w="12240" w:h="15840"/>
          <w:pgMar w:top="720" w:right="720" w:bottom="720" w:left="720" w:header="144" w:footer="576" w:gutter="0"/>
          <w:cols w:space="720"/>
          <w:titlePg/>
          <w:docGrid w:linePitch="381"/>
        </w:sectPr>
      </w:pPr>
    </w:p>
    <w:sdt>
      <w:sdtPr>
        <w:rPr>
          <w:rFonts w:asciiTheme="minorHAnsi" w:eastAsia="Verdana" w:hAnsiTheme="minorHAnsi" w:cs="Verdana"/>
          <w:b w:val="0"/>
          <w:bCs w:val="0"/>
          <w:color w:val="auto"/>
          <w:sz w:val="24"/>
          <w:szCs w:val="22"/>
          <w:lang w:bidi="en-US"/>
        </w:rPr>
        <w:id w:val="-1115279545"/>
        <w:docPartObj>
          <w:docPartGallery w:val="Table of Contents"/>
          <w:docPartUnique/>
        </w:docPartObj>
      </w:sdtPr>
      <w:sdtEndPr>
        <w:rPr>
          <w:rFonts w:ascii="Open Sans" w:hAnsi="Open Sans"/>
          <w:noProof/>
        </w:rPr>
      </w:sdtEndPr>
      <w:sdtContent>
        <w:p w14:paraId="48733063" w14:textId="77777777" w:rsidR="001D558C" w:rsidRPr="00CD6981" w:rsidRDefault="001D558C" w:rsidP="001D558C">
          <w:pPr>
            <w:pStyle w:val="TOCHeading"/>
            <w:jc w:val="center"/>
            <w:rPr>
              <w:rFonts w:ascii="Open Sans SemiBold" w:hAnsi="Open Sans SemiBold" w:cs="Open Sans SemiBold"/>
              <w:color w:val="3F338E"/>
            </w:rPr>
          </w:pPr>
          <w:r w:rsidRPr="00CD6981">
            <w:rPr>
              <w:rFonts w:ascii="Open Sans SemiBold" w:hAnsi="Open Sans SemiBold" w:cs="Open Sans SemiBold"/>
              <w:color w:val="3F338E"/>
            </w:rPr>
            <w:t>Table of Contents</w:t>
          </w:r>
        </w:p>
        <w:p w14:paraId="06141398" w14:textId="77777777" w:rsidR="00CC6324" w:rsidRDefault="00030996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4"/>
              <w:u w:val="none"/>
              <w:lang w:bidi="ar-SA"/>
            </w:rPr>
          </w:pPr>
          <w:r>
            <w:rPr>
              <w:rFonts w:cs="Verdana"/>
              <w:b w:val="0"/>
              <w:bCs w:val="0"/>
              <w:caps w:val="0"/>
              <w:u w:val="none"/>
            </w:rPr>
            <w:fldChar w:fldCharType="begin"/>
          </w:r>
          <w:r>
            <w:instrText xml:space="preserve"> TOC \o "1-3" \h \z \u </w:instrText>
          </w:r>
          <w:r>
            <w:rPr>
              <w:rFonts w:cs="Verdana"/>
              <w:b w:val="0"/>
              <w:bCs w:val="0"/>
              <w:caps w:val="0"/>
              <w:u w:val="none"/>
            </w:rPr>
            <w:fldChar w:fldCharType="separate"/>
          </w:r>
          <w:hyperlink w:anchor="_Toc77771962" w:history="1">
            <w:r w:rsidR="00CC6324" w:rsidRPr="005D3FA1">
              <w:rPr>
                <w:rStyle w:val="Hyperlink"/>
                <w:noProof/>
              </w:rPr>
              <w:t>FranchiCzar OS: [Module Name]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_Toc77771962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3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4B406896" w14:textId="77777777" w:rsidR="00CC6324" w:rsidRDefault="009406F3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Cs w:val="24"/>
              <w:lang w:bidi="ar-SA"/>
            </w:rPr>
          </w:pPr>
          <w:hyperlink w:anchor="_Toc77771963" w:history="1">
            <w:r w:rsidR="00CC6324" w:rsidRPr="005D3FA1">
              <w:rPr>
                <w:rStyle w:val="Hyperlink"/>
                <w:noProof/>
              </w:rPr>
              <w:t>What is/are [Module]?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_Toc77771963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3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00F92F71" w14:textId="77777777" w:rsidR="00CC6324" w:rsidRDefault="009406F3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Cs w:val="24"/>
              <w:lang w:bidi="ar-SA"/>
            </w:rPr>
          </w:pPr>
          <w:hyperlink w:anchor="_Toc77771964" w:history="1">
            <w:r w:rsidR="00CC6324" w:rsidRPr="005D3FA1">
              <w:rPr>
                <w:rStyle w:val="Hyperlink"/>
                <w:noProof/>
              </w:rPr>
              <w:t>Why Should I use [Module]?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_Toc77771964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3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729DB992" w14:textId="77777777" w:rsidR="00CC6324" w:rsidRDefault="009406F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4"/>
              <w:u w:val="none"/>
              <w:lang w:bidi="ar-SA"/>
            </w:rPr>
          </w:pPr>
          <w:hyperlink w:anchor="_Toc77771965" w:history="1">
            <w:r w:rsidR="00CC6324" w:rsidRPr="005D3FA1">
              <w:rPr>
                <w:rStyle w:val="Hyperlink"/>
                <w:noProof/>
              </w:rPr>
              <w:t>Getting Started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_Toc77771965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3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27E506BC" w14:textId="77777777" w:rsidR="00CC6324" w:rsidRDefault="009406F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4"/>
              <w:u w:val="none"/>
              <w:lang w:bidi="ar-SA"/>
            </w:rPr>
          </w:pPr>
          <w:hyperlink w:anchor="_Toc77771966" w:history="1">
            <w:r w:rsidR="00CC6324" w:rsidRPr="005D3FA1">
              <w:rPr>
                <w:rStyle w:val="Hyperlink"/>
                <w:noProof/>
              </w:rPr>
              <w:t>[Module Name]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_Toc77771966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3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18402082" w14:textId="77777777" w:rsidR="00CC6324" w:rsidRDefault="009406F3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Cs w:val="24"/>
              <w:lang w:bidi="ar-SA"/>
            </w:rPr>
          </w:pPr>
          <w:hyperlink w:anchor="_Toc77771967" w:history="1">
            <w:r w:rsidR="00CC6324" w:rsidRPr="005D3FA1">
              <w:rPr>
                <w:rStyle w:val="Hyperlink"/>
                <w:noProof/>
              </w:rPr>
              <w:t>[Adjective of Modules action e.g. Adding, Creating, etc.]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_Toc77771967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3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6F2BD644" w14:textId="77777777" w:rsidR="00CC6324" w:rsidRDefault="009406F3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77771968" w:history="1">
            <w:r w:rsidR="00CC6324" w:rsidRPr="005D3FA1">
              <w:rPr>
                <w:rStyle w:val="Hyperlink"/>
                <w:noProof/>
              </w:rPr>
              <w:t>[Brief title for task, e.g. “Add to Dashboard”]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_Toc77771968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3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7FC7F3FF" w14:textId="77777777" w:rsidR="00CC6324" w:rsidRDefault="009406F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4"/>
              <w:u w:val="none"/>
              <w:lang w:bidi="ar-SA"/>
            </w:rPr>
          </w:pPr>
          <w:hyperlink w:anchor="_Toc77771969" w:history="1">
            <w:r w:rsidR="00CC6324" w:rsidRPr="005D3FA1">
              <w:rPr>
                <w:rStyle w:val="Hyperlink"/>
                <w:noProof/>
              </w:rPr>
              <w:t>Version History Table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_Toc77771969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5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34E8833C" w14:textId="77777777" w:rsidR="00CC6324" w:rsidRDefault="009406F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4"/>
              <w:u w:val="none"/>
              <w:lang w:bidi="ar-SA"/>
            </w:rPr>
          </w:pPr>
          <w:hyperlink w:anchor="_Toc77771970" w:history="1">
            <w:r w:rsidR="00CC6324" w:rsidRPr="005D3FA1">
              <w:rPr>
                <w:rStyle w:val="Hyperlink"/>
                <w:noProof/>
              </w:rPr>
              <w:t>Appendix A</w:t>
            </w:r>
            <w:r w:rsidR="00CC6324">
              <w:rPr>
                <w:noProof/>
                <w:webHidden/>
              </w:rPr>
              <w:tab/>
            </w:r>
            <w:r w:rsidR="00CC6324">
              <w:rPr>
                <w:noProof/>
                <w:webHidden/>
              </w:rPr>
              <w:fldChar w:fldCharType="begin"/>
            </w:r>
            <w:r w:rsidR="00CC6324">
              <w:rPr>
                <w:noProof/>
                <w:webHidden/>
              </w:rPr>
              <w:instrText xml:space="preserve"> PAGEREF _Toc77771970 \h </w:instrText>
            </w:r>
            <w:r w:rsidR="00CC6324">
              <w:rPr>
                <w:noProof/>
                <w:webHidden/>
              </w:rPr>
            </w:r>
            <w:r w:rsidR="00CC6324">
              <w:rPr>
                <w:noProof/>
                <w:webHidden/>
              </w:rPr>
              <w:fldChar w:fldCharType="separate"/>
            </w:r>
            <w:r w:rsidR="00CC6324">
              <w:rPr>
                <w:noProof/>
                <w:webHidden/>
              </w:rPr>
              <w:t>6</w:t>
            </w:r>
            <w:r w:rsidR="00CC6324">
              <w:rPr>
                <w:noProof/>
                <w:webHidden/>
              </w:rPr>
              <w:fldChar w:fldCharType="end"/>
            </w:r>
          </w:hyperlink>
        </w:p>
        <w:p w14:paraId="56FF698A" w14:textId="77777777" w:rsidR="001D558C" w:rsidRDefault="00030996" w:rsidP="001D558C">
          <w:r>
            <w:rPr>
              <w:rFonts w:cstheme="minorHAnsi"/>
              <w:b/>
              <w:bCs/>
              <w:caps/>
              <w:noProof/>
              <w:u w:val="single"/>
            </w:rPr>
            <w:fldChar w:fldCharType="end"/>
          </w:r>
        </w:p>
      </w:sdtContent>
    </w:sdt>
    <w:p w14:paraId="1F80BDAF" w14:textId="77777777" w:rsidR="00673F33" w:rsidRDefault="00673F33"/>
    <w:p w14:paraId="28F9A14A" w14:textId="77777777" w:rsidR="003C6FFD" w:rsidRDefault="003C6FFD"/>
    <w:p w14:paraId="0BAD6F00" w14:textId="77777777" w:rsidR="003C6FFD" w:rsidRDefault="003C6FFD"/>
    <w:p w14:paraId="178801AF" w14:textId="77777777" w:rsidR="003C6FFD" w:rsidRDefault="003C6FFD"/>
    <w:p w14:paraId="57B55045" w14:textId="77777777" w:rsidR="003C6FFD" w:rsidRDefault="003C6FFD"/>
    <w:p w14:paraId="61D53BA9" w14:textId="77777777" w:rsidR="003C6FFD" w:rsidRDefault="003C6FFD"/>
    <w:p w14:paraId="4C5E9F01" w14:textId="77777777" w:rsidR="003C6FFD" w:rsidRDefault="003C6FFD"/>
    <w:p w14:paraId="6506D6AF" w14:textId="77777777" w:rsidR="003C6FFD" w:rsidRDefault="003C6FFD"/>
    <w:p w14:paraId="5266D1F0" w14:textId="77777777" w:rsidR="003C6FFD" w:rsidRDefault="003C6FFD"/>
    <w:p w14:paraId="4D90C046" w14:textId="77777777" w:rsidR="003C6FFD" w:rsidRDefault="003C6FFD"/>
    <w:p w14:paraId="452D2056" w14:textId="77777777" w:rsidR="003C6FFD" w:rsidRDefault="003C6FFD"/>
    <w:p w14:paraId="6F3E5416" w14:textId="77777777" w:rsidR="003C6FFD" w:rsidRDefault="003C6FFD"/>
    <w:p w14:paraId="452CCFD2" w14:textId="77777777" w:rsidR="003C6FFD" w:rsidRDefault="003C6FFD"/>
    <w:p w14:paraId="632D80A1" w14:textId="77777777" w:rsidR="003C6FFD" w:rsidRDefault="003C6FFD"/>
    <w:p w14:paraId="63AC9C6B" w14:textId="77777777" w:rsidR="003C6FFD" w:rsidRDefault="003C6FFD"/>
    <w:p w14:paraId="6FF99F57" w14:textId="77777777" w:rsidR="003C6FFD" w:rsidRDefault="003C6FFD"/>
    <w:p w14:paraId="5662D114" w14:textId="77777777" w:rsidR="003C6FFD" w:rsidRDefault="003C6FFD"/>
    <w:p w14:paraId="27FBCB80" w14:textId="56032AEF" w:rsidR="00110863" w:rsidRDefault="009B4CAA" w:rsidP="008E3D0D">
      <w:pPr>
        <w:pStyle w:val="Heading1"/>
      </w:pPr>
      <w:bookmarkStart w:id="0" w:name="_Toc77771962"/>
      <w:r>
        <w:lastRenderedPageBreak/>
        <w:t xml:space="preserve">FranchiCzar OS: </w:t>
      </w:r>
      <w:bookmarkEnd w:id="0"/>
      <w:r w:rsidR="003D62F4">
        <w:t xml:space="preserve">Communications </w:t>
      </w:r>
      <w:r>
        <w:t xml:space="preserve"> </w:t>
      </w:r>
    </w:p>
    <w:p w14:paraId="01BAC22C" w14:textId="65EC9849" w:rsidR="008E3D0D" w:rsidRDefault="009B4CAA" w:rsidP="009B4CAA">
      <w:pPr>
        <w:pStyle w:val="Heading2"/>
      </w:pPr>
      <w:bookmarkStart w:id="1" w:name="_Toc77771963"/>
      <w:r>
        <w:t xml:space="preserve">What are </w:t>
      </w:r>
      <w:r w:rsidR="003D62F4">
        <w:t>FCOS Communications</w:t>
      </w:r>
      <w:r>
        <w:t>?</w:t>
      </w:r>
      <w:bookmarkEnd w:id="1"/>
    </w:p>
    <w:p w14:paraId="74B7CF33" w14:textId="77777777" w:rsidR="008E3D0D" w:rsidRDefault="004B7003">
      <w:r>
        <w:t xml:space="preserve">[Description of the module in a general way and then provide how this module works within FCOS.] </w:t>
      </w:r>
    </w:p>
    <w:p w14:paraId="4A94C0BB" w14:textId="395771C8" w:rsidR="008E3D0D" w:rsidRDefault="009B4CAA" w:rsidP="009B4CAA">
      <w:pPr>
        <w:pStyle w:val="Heading2"/>
      </w:pPr>
      <w:bookmarkStart w:id="2" w:name="_Toc77771964"/>
      <w:r>
        <w:t>Why Should I use</w:t>
      </w:r>
      <w:r w:rsidR="003D62F4">
        <w:t xml:space="preserve"> FCOS Communications</w:t>
      </w:r>
      <w:r>
        <w:t>?</w:t>
      </w:r>
      <w:bookmarkEnd w:id="2"/>
      <w:r w:rsidR="008E3D0D">
        <w:t xml:space="preserve"> </w:t>
      </w:r>
    </w:p>
    <w:p w14:paraId="47B29163" w14:textId="77777777" w:rsidR="008E3D0D" w:rsidRDefault="004B7003">
      <w:r>
        <w:t>[Brief description of how the use or addition of the module assist in the day-to-day use of FCOS and/or benefit to operations.]</w:t>
      </w:r>
    </w:p>
    <w:p w14:paraId="2880596F" w14:textId="77777777" w:rsidR="008E3D0D" w:rsidRDefault="008E3D0D"/>
    <w:p w14:paraId="5EF3C253" w14:textId="77777777" w:rsidR="008E3D0D" w:rsidRDefault="009B4CAA" w:rsidP="008E3D0D">
      <w:pPr>
        <w:pStyle w:val="Heading1"/>
      </w:pPr>
      <w:bookmarkStart w:id="3" w:name="_Toc77771965"/>
      <w:r>
        <w:t>Getting Started</w:t>
      </w:r>
      <w:bookmarkEnd w:id="3"/>
    </w:p>
    <w:p w14:paraId="4872E389" w14:textId="77777777" w:rsidR="008E3D0D" w:rsidRDefault="004B7003">
      <w:r>
        <w:t>[</w:t>
      </w:r>
      <w:r w:rsidR="00963A7E">
        <w:t>Brief description of what the module provides to the user.]</w:t>
      </w:r>
    </w:p>
    <w:p w14:paraId="7A8FE27F" w14:textId="77777777" w:rsidR="008E3D0D" w:rsidRDefault="008E3D0D"/>
    <w:p w14:paraId="7CF11945" w14:textId="039DE794" w:rsidR="008E3D0D" w:rsidRDefault="003D62F4" w:rsidP="008E3D0D">
      <w:pPr>
        <w:pStyle w:val="Heading1"/>
      </w:pPr>
      <w:r>
        <w:t>Communications</w:t>
      </w:r>
    </w:p>
    <w:p w14:paraId="1D3373F8" w14:textId="38014B64" w:rsidR="0059171B" w:rsidRDefault="00F607E2" w:rsidP="00F607E2">
      <w:bookmarkStart w:id="4" w:name="_Toc77771967"/>
      <w:r>
        <w:t xml:space="preserve">You </w:t>
      </w:r>
      <w:r>
        <w:t>can</w:t>
      </w:r>
      <w:r>
        <w:t xml:space="preserve"> communicate directly with </w:t>
      </w:r>
      <w:r w:rsidRPr="00F607E2">
        <w:rPr>
          <w:b/>
          <w:bCs/>
        </w:rPr>
        <w:t>Franchisors</w:t>
      </w:r>
      <w:r>
        <w:t xml:space="preserve">, </w:t>
      </w:r>
      <w:r w:rsidRPr="00F607E2">
        <w:rPr>
          <w:b/>
          <w:bCs/>
        </w:rPr>
        <w:t>Franchisees</w:t>
      </w:r>
      <w:r>
        <w:t xml:space="preserve">, </w:t>
      </w:r>
      <w:r w:rsidRPr="00F607E2">
        <w:rPr>
          <w:b/>
          <w:bCs/>
        </w:rPr>
        <w:t>Customers</w:t>
      </w:r>
      <w:r>
        <w:t xml:space="preserve">, </w:t>
      </w:r>
      <w:r w:rsidRPr="00F607E2">
        <w:rPr>
          <w:b/>
          <w:bCs/>
        </w:rPr>
        <w:t>Facilities</w:t>
      </w:r>
      <w:r>
        <w:t xml:space="preserve">, </w:t>
      </w:r>
      <w:r w:rsidRPr="00F607E2">
        <w:rPr>
          <w:b/>
          <w:bCs/>
        </w:rPr>
        <w:t>Alliances</w:t>
      </w:r>
      <w:r>
        <w:t>, and the</w:t>
      </w:r>
      <w:r w:rsidR="00CD1BB0">
        <w:t>ir</w:t>
      </w:r>
      <w:r>
        <w:t xml:space="preserve"> </w:t>
      </w:r>
      <w:r w:rsidRPr="00F607E2">
        <w:rPr>
          <w:b/>
          <w:bCs/>
        </w:rPr>
        <w:t>Leads</w:t>
      </w:r>
      <w:r>
        <w:t xml:space="preserve"> of each of these modules directly from FCOS.  </w:t>
      </w:r>
    </w:p>
    <w:p w14:paraId="1D201B43" w14:textId="77777777" w:rsidR="0059171B" w:rsidRDefault="0059171B" w:rsidP="00F607E2"/>
    <w:p w14:paraId="602D54E4" w14:textId="77777777" w:rsidR="00370B7A" w:rsidRDefault="0059171B" w:rsidP="00F607E2">
      <w:r>
        <w:t xml:space="preserve">There are three </w:t>
      </w:r>
      <w:r w:rsidR="00224D04">
        <w:t>primary modes of communication available via FCOS</w:t>
      </w:r>
      <w:r w:rsidR="00D82291">
        <w:t>:</w:t>
      </w:r>
      <w:r w:rsidR="00224D04">
        <w:t xml:space="preserve"> </w:t>
      </w:r>
    </w:p>
    <w:p w14:paraId="042F7294" w14:textId="11452E4A" w:rsidR="00370B7A" w:rsidRDefault="00224D04" w:rsidP="00370B7A">
      <w:pPr>
        <w:pStyle w:val="ListParagraph"/>
        <w:numPr>
          <w:ilvl w:val="0"/>
          <w:numId w:val="1"/>
        </w:numPr>
      </w:pPr>
      <w:r>
        <w:t>Email</w:t>
      </w:r>
      <w:r w:rsidR="00D82291">
        <w:t xml:space="preserve"> </w:t>
      </w:r>
      <w:r w:rsidR="00712936" w:rsidRPr="00712936">
        <w:drawing>
          <wp:inline distT="0" distB="0" distL="0" distR="0" wp14:anchorId="7B994344" wp14:editId="260D8575">
            <wp:extent cx="438912" cy="27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t="4960" r="2778" b="3644"/>
                    <a:stretch/>
                  </pic:blipFill>
                  <pic:spPr bwMode="auto">
                    <a:xfrm>
                      <a:off x="0" y="0"/>
                      <a:ext cx="438912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A34F9" w14:textId="07867C0A" w:rsidR="00370B7A" w:rsidRDefault="00D82291" w:rsidP="00370B7A">
      <w:pPr>
        <w:pStyle w:val="ListParagraph"/>
        <w:numPr>
          <w:ilvl w:val="0"/>
          <w:numId w:val="1"/>
        </w:numPr>
      </w:pPr>
      <w:r>
        <w:t>Phone Call</w:t>
      </w:r>
      <w:r w:rsidR="00712936">
        <w:t xml:space="preserve"> </w:t>
      </w:r>
      <w:r w:rsidR="00712936" w:rsidRPr="00712936">
        <w:drawing>
          <wp:inline distT="0" distB="0" distL="0" distR="0" wp14:anchorId="57A20103" wp14:editId="485DB0BB">
            <wp:extent cx="432708" cy="274087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342"/>
                    <a:stretch/>
                  </pic:blipFill>
                  <pic:spPr bwMode="auto">
                    <a:xfrm>
                      <a:off x="0" y="0"/>
                      <a:ext cx="433076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C37C2" w14:textId="78971972" w:rsidR="00F607E2" w:rsidRDefault="00D82291" w:rsidP="00370B7A">
      <w:pPr>
        <w:pStyle w:val="ListParagraph"/>
        <w:numPr>
          <w:ilvl w:val="0"/>
          <w:numId w:val="1"/>
        </w:numPr>
      </w:pPr>
      <w:r>
        <w:t xml:space="preserve">Text Message </w:t>
      </w:r>
      <w:r w:rsidR="00E81ABA" w:rsidRPr="00E81ABA">
        <w:drawing>
          <wp:inline distT="0" distB="0" distL="0" distR="0" wp14:anchorId="3CC808A1" wp14:editId="4CED7491">
            <wp:extent cx="429768" cy="27432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71B">
        <w:t xml:space="preserve"> </w:t>
      </w:r>
    </w:p>
    <w:p w14:paraId="57B8352E" w14:textId="18FEE310" w:rsidR="00C10695" w:rsidRDefault="00C10695" w:rsidP="00C10695"/>
    <w:p w14:paraId="05599CE1" w14:textId="3ECA5F8D" w:rsidR="00C10695" w:rsidRDefault="00C10695" w:rsidP="00C10695">
      <w:r>
        <w:t>After you create a new entry within</w:t>
      </w:r>
      <w:r w:rsidRPr="00CC4AD6">
        <w:t xml:space="preserve"> </w:t>
      </w:r>
      <w:r>
        <w:t>“</w:t>
      </w:r>
      <w:r w:rsidRPr="00CC4AD6">
        <w:t>Franchisors</w:t>
      </w:r>
      <w:r>
        <w:t>”</w:t>
      </w:r>
      <w:r w:rsidRPr="00CC4AD6">
        <w:t xml:space="preserve">, </w:t>
      </w:r>
      <w:r>
        <w:t>“</w:t>
      </w:r>
      <w:r w:rsidRPr="00CC4AD6">
        <w:t>Franchisees</w:t>
      </w:r>
      <w:r>
        <w:t>”</w:t>
      </w:r>
      <w:r w:rsidRPr="00CC4AD6">
        <w:t xml:space="preserve">, </w:t>
      </w:r>
      <w:r>
        <w:t>“</w:t>
      </w:r>
      <w:r w:rsidRPr="00CC4AD6">
        <w:t>Customers</w:t>
      </w:r>
      <w:r>
        <w:t>”</w:t>
      </w:r>
      <w:r w:rsidRPr="00CC4AD6">
        <w:t xml:space="preserve">, </w:t>
      </w:r>
      <w:r>
        <w:t>“</w:t>
      </w:r>
      <w:r w:rsidRPr="00CC4AD6">
        <w:t>Facilities</w:t>
      </w:r>
      <w:r>
        <w:t>”</w:t>
      </w:r>
      <w:r w:rsidRPr="00CC4AD6">
        <w:t xml:space="preserve">, </w:t>
      </w:r>
      <w:r>
        <w:t>“</w:t>
      </w:r>
      <w:r w:rsidRPr="00CC4AD6">
        <w:t>Alliances</w:t>
      </w:r>
      <w:r>
        <w:t>”</w:t>
      </w:r>
      <w:r w:rsidRPr="00CC4AD6">
        <w:t>, and</w:t>
      </w:r>
      <w:r>
        <w:t>/or</w:t>
      </w:r>
      <w:r w:rsidRPr="00CC4AD6">
        <w:t xml:space="preserve"> the</w:t>
      </w:r>
      <w:r>
        <w:t>ir</w:t>
      </w:r>
      <w:r w:rsidRPr="00CC4AD6">
        <w:t xml:space="preserve"> </w:t>
      </w:r>
      <w:r>
        <w:t>“</w:t>
      </w:r>
      <w:r w:rsidRPr="00CC4AD6">
        <w:t>Leads</w:t>
      </w:r>
      <w:r>
        <w:t>”</w:t>
      </w:r>
      <w:r>
        <w:t xml:space="preserve">, select the </w:t>
      </w:r>
      <w:r w:rsidRPr="008B5D1A">
        <w:rPr>
          <w:b/>
          <w:bCs/>
        </w:rPr>
        <w:t>“entry”</w:t>
      </w:r>
      <w:r>
        <w:t xml:space="preserve"> (from the navigation list) to open their “General Information” page.</w:t>
      </w:r>
    </w:p>
    <w:bookmarkEnd w:id="4"/>
    <w:p w14:paraId="2829713B" w14:textId="21390C71" w:rsidR="008E3D0D" w:rsidRDefault="0061610F" w:rsidP="009B4CAA">
      <w:pPr>
        <w:pStyle w:val="Heading2"/>
      </w:pPr>
      <w:r>
        <w:t xml:space="preserve">Sending </w:t>
      </w:r>
      <w:r w:rsidR="00D15BCF">
        <w:t>Emails</w:t>
      </w:r>
    </w:p>
    <w:p w14:paraId="392720A6" w14:textId="77777777" w:rsidR="006E5250" w:rsidRDefault="006800F9">
      <w:r>
        <w:t>In the top-center of th</w:t>
      </w:r>
      <w:r w:rsidR="00C10695">
        <w:t>e “General Information”</w:t>
      </w:r>
      <w:r>
        <w:t xml:space="preserve"> page is a </w:t>
      </w:r>
      <w:r w:rsidR="00E2324A">
        <w:t xml:space="preserve">quick actions bar. </w:t>
      </w:r>
    </w:p>
    <w:p w14:paraId="300C3989" w14:textId="06035900" w:rsidR="006E5250" w:rsidRDefault="006E5250">
      <w:r w:rsidRPr="006E5250">
        <w:drawing>
          <wp:inline distT="0" distB="0" distL="0" distR="0" wp14:anchorId="497A19A2" wp14:editId="6C364460">
            <wp:extent cx="3801005" cy="4572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23D1" w14:textId="77777777" w:rsidR="006E5250" w:rsidRDefault="006E5250"/>
    <w:p w14:paraId="252F67CF" w14:textId="6007F8C9" w:rsidR="00905806" w:rsidRDefault="00E2324A">
      <w:r>
        <w:t xml:space="preserve">Click </w:t>
      </w:r>
      <w:r w:rsidR="00E47BDC">
        <w:t xml:space="preserve">the </w:t>
      </w:r>
      <w:r w:rsidR="00BC6767" w:rsidRPr="00BC6767">
        <w:rPr>
          <w:b/>
          <w:bCs/>
        </w:rPr>
        <w:t>Email</w:t>
      </w:r>
      <w:r w:rsidR="00BC6767" w:rsidRPr="00BC6767">
        <w:t xml:space="preserve"> </w:t>
      </w:r>
      <w:r w:rsidR="00BC6767">
        <w:t xml:space="preserve">icon </w:t>
      </w:r>
      <w:r w:rsidR="00BC6767" w:rsidRPr="00712936">
        <w:drawing>
          <wp:inline distT="0" distB="0" distL="0" distR="0" wp14:anchorId="4B7D9788" wp14:editId="2C2B1798">
            <wp:extent cx="438912" cy="274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" t="4960" r="2778" b="3644"/>
                    <a:stretch/>
                  </pic:blipFill>
                  <pic:spPr bwMode="auto">
                    <a:xfrm>
                      <a:off x="0" y="0"/>
                      <a:ext cx="438912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6767">
        <w:t xml:space="preserve">, </w:t>
      </w:r>
      <w:r>
        <w:t xml:space="preserve">to create a new email. </w:t>
      </w:r>
    </w:p>
    <w:p w14:paraId="021F6A71" w14:textId="77777777" w:rsidR="00D34526" w:rsidRDefault="00D34526"/>
    <w:p w14:paraId="4A399F1C" w14:textId="58A7541D" w:rsidR="00D34526" w:rsidRDefault="00AC069C" w:rsidP="00AC069C">
      <w:pPr>
        <w:pStyle w:val="Heading3"/>
      </w:pPr>
      <w:r>
        <w:lastRenderedPageBreak/>
        <w:t xml:space="preserve">Composing Email </w:t>
      </w:r>
    </w:p>
    <w:p w14:paraId="2652CAAE" w14:textId="4E336C48" w:rsidR="00272C2C" w:rsidRPr="000A49F8" w:rsidRDefault="00272C2C" w:rsidP="00272C2C">
      <w:r>
        <w:t xml:space="preserve">From the email pane, </w:t>
      </w:r>
      <w:r w:rsidR="00250019">
        <w:t xml:space="preserve">edit/select all the fields </w:t>
      </w:r>
      <w:r w:rsidR="000A49F8">
        <w:t xml:space="preserve">appropriate for your email and click </w:t>
      </w:r>
      <w:r w:rsidR="000A49F8" w:rsidRPr="000A49F8">
        <w:rPr>
          <w:b/>
          <w:bCs/>
        </w:rPr>
        <w:t>Send</w:t>
      </w:r>
      <w:r w:rsidR="000A49F8">
        <w:t xml:space="preserve">. </w:t>
      </w:r>
    </w:p>
    <w:p w14:paraId="270BB47B" w14:textId="0A4312EC" w:rsidR="001B4D38" w:rsidRDefault="001B4D38">
      <w:r w:rsidRPr="001B4D38">
        <w:drawing>
          <wp:inline distT="0" distB="0" distL="0" distR="0" wp14:anchorId="7967EE21" wp14:editId="23277289">
            <wp:extent cx="6506483" cy="6173061"/>
            <wp:effectExtent l="0" t="0" r="889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E694" w14:textId="77777777" w:rsidR="00905806" w:rsidRDefault="00905806"/>
    <w:p w14:paraId="173B9760" w14:textId="641C14D3" w:rsidR="008E3D0D" w:rsidRDefault="00E65C7D">
      <w:r>
        <w:rPr>
          <w:noProof/>
        </w:rPr>
        <mc:AlternateContent>
          <mc:Choice Requires="wpg">
            <w:drawing>
              <wp:inline distT="0" distB="0" distL="0" distR="0" wp14:anchorId="2457DD63" wp14:editId="67966B5C">
                <wp:extent cx="6858000" cy="34544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45440"/>
                          <a:chOff x="0" y="0"/>
                          <a:chExt cx="7122607" cy="361822"/>
                        </a:xfrm>
                      </wpg:grpSpPr>
                      <wps:wsp>
                        <wps:cNvPr id="9" name="Rounded Rectangle 41"/>
                        <wps:cNvSpPr/>
                        <wps:spPr>
                          <a:xfrm>
                            <a:off x="0" y="0"/>
                            <a:ext cx="7122607" cy="361822"/>
                          </a:xfrm>
                          <a:prstGeom prst="roundRect">
                            <a:avLst/>
                          </a:prstGeom>
                          <a:solidFill>
                            <a:srgbClr val="3C2F90">
                              <a:alpha val="8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CF8232" w14:textId="2BD458AB" w:rsidR="00E65C7D" w:rsidRDefault="00B01F56" w:rsidP="00E65C7D">
                              <w:pPr>
                                <w:ind w:left="450"/>
                              </w:pPr>
                              <w:r>
                                <w:t xml:space="preserve">You </w:t>
                              </w:r>
                              <w:r w:rsidR="00440839">
                                <w:t>can</w:t>
                              </w:r>
                              <w:r>
                                <w:t xml:space="preserve"> “Use [a] Template” previously created or compose a unique email</w:t>
                              </w:r>
                              <w:r w:rsidR="00534BFD">
                                <w:t xml:space="preserve">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87085" y="95794"/>
                            <a:ext cx="263525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57DD63" id="Group 7" o:spid="_x0000_s1026" style="width:540pt;height:27.2pt;mso-position-horizontal-relative:char;mso-position-vertical-relative:line" coordsize="71226,3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">
                <v:roundrect id="Rounded Rectangle 41" o:spid="_x0000_s1027" style="position:absolute;width:71226;height:36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" fillcolor="#3c2f90" stroked="f" strokeweight="1pt">
                  <v:fill opacity="52428f"/>
                  <v:stroke joinstyle="miter"/>
                  <v:textbox style="mso-fit-shape-to-text:t">
                    <w:txbxContent>
                      <w:p w14:paraId="7BCF8232" w14:textId="2BD458AB" w:rsidR="00E65C7D" w:rsidRDefault="00B01F56" w:rsidP="00E65C7D">
                        <w:pPr>
                          <w:ind w:left="450"/>
                        </w:pPr>
                        <w:r>
                          <w:t xml:space="preserve">You </w:t>
                        </w:r>
                        <w:r w:rsidR="00440839">
                          <w:t>can</w:t>
                        </w:r>
                        <w:r>
                          <w:t xml:space="preserve"> “Use [a] Template” previously created or compose a unique email</w:t>
                        </w:r>
                        <w:r w:rsidR="00534BFD">
                          <w:t xml:space="preserve">. 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8" type="#_x0000_t75" alt="Icon&#10;&#10;Description automatically generated" style="position:absolute;left:870;top:957;width:2636;height:234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">
                  <v:imagedata r:id="rId18" o:title="Icon&#10;&#10;Description automatically generated"/>
                </v:shape>
                <w10:anchorlock/>
              </v:group>
            </w:pict>
          </mc:Fallback>
        </mc:AlternateContent>
      </w:r>
    </w:p>
    <w:p w14:paraId="61F7DF10" w14:textId="46EE9084" w:rsidR="008E3D0D" w:rsidRDefault="008E3D0D"/>
    <w:p w14:paraId="5CA96289" w14:textId="02B1F419" w:rsidR="0059492C" w:rsidRDefault="00412B1C" w:rsidP="00412B1C">
      <w:pPr>
        <w:pStyle w:val="Heading2"/>
      </w:pPr>
      <w:r>
        <w:t xml:space="preserve">Making a Call </w:t>
      </w:r>
    </w:p>
    <w:p w14:paraId="2680924C" w14:textId="77777777" w:rsidR="005362E5" w:rsidRDefault="005362E5" w:rsidP="005362E5">
      <w:r>
        <w:t xml:space="preserve">In the top-center of the “General Information” page is a quick actions bar. </w:t>
      </w:r>
    </w:p>
    <w:p w14:paraId="2D79395D" w14:textId="77777777" w:rsidR="005362E5" w:rsidRDefault="005362E5" w:rsidP="005362E5">
      <w:r w:rsidRPr="006E5250">
        <w:lastRenderedPageBreak/>
        <w:drawing>
          <wp:inline distT="0" distB="0" distL="0" distR="0" wp14:anchorId="551B92BA" wp14:editId="1DD8BF37">
            <wp:extent cx="3801005" cy="4572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70C4" w14:textId="77777777" w:rsidR="005362E5" w:rsidRDefault="005362E5" w:rsidP="005362E5"/>
    <w:p w14:paraId="25E4C9B9" w14:textId="43F0A1C4" w:rsidR="005362E5" w:rsidRDefault="005362E5" w:rsidP="005362E5">
      <w:r>
        <w:t xml:space="preserve">Click the </w:t>
      </w:r>
      <w:r>
        <w:rPr>
          <w:b/>
          <w:bCs/>
        </w:rPr>
        <w:t>Phone</w:t>
      </w:r>
      <w:r w:rsidRPr="00BC6767">
        <w:t xml:space="preserve"> </w:t>
      </w:r>
      <w:r>
        <w:t xml:space="preserve">icon </w:t>
      </w:r>
      <w:r w:rsidR="00BC6C61" w:rsidRPr="00712936">
        <w:drawing>
          <wp:inline distT="0" distB="0" distL="0" distR="0" wp14:anchorId="760FE97C" wp14:editId="5B7D39E0">
            <wp:extent cx="432708" cy="274087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3342"/>
                    <a:stretch/>
                  </pic:blipFill>
                  <pic:spPr bwMode="auto">
                    <a:xfrm>
                      <a:off x="0" y="0"/>
                      <a:ext cx="433076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, to </w:t>
      </w:r>
      <w:r>
        <w:t>initiate a new phone call</w:t>
      </w:r>
      <w:r>
        <w:t xml:space="preserve">. </w:t>
      </w:r>
    </w:p>
    <w:p w14:paraId="017AC841" w14:textId="6C4C8E8D" w:rsidR="00BC6C61" w:rsidRDefault="00BC6C61" w:rsidP="005362E5"/>
    <w:p w14:paraId="5005958F" w14:textId="0DF84620" w:rsidR="00BC6C61" w:rsidRDefault="00C80531" w:rsidP="00C80531">
      <w:pPr>
        <w:pStyle w:val="Heading3"/>
      </w:pPr>
      <w:r>
        <w:t>Calling Options</w:t>
      </w:r>
    </w:p>
    <w:p w14:paraId="29BFF3C0" w14:textId="091F2182" w:rsidR="00BC6C61" w:rsidRDefault="007460F9" w:rsidP="005362E5">
      <w:r>
        <w:t xml:space="preserve">Clicking on the Phone icon expands a menu with two options: </w:t>
      </w:r>
    </w:p>
    <w:p w14:paraId="0A553E37" w14:textId="6EC0A3B1" w:rsidR="00F22019" w:rsidRDefault="00F22019" w:rsidP="00F22019">
      <w:pPr>
        <w:pStyle w:val="ListParagraph"/>
        <w:numPr>
          <w:ilvl w:val="0"/>
          <w:numId w:val="2"/>
        </w:numPr>
      </w:pPr>
      <w:r>
        <w:t xml:space="preserve">Call from Computer </w:t>
      </w:r>
    </w:p>
    <w:p w14:paraId="6F54B063" w14:textId="6327266F" w:rsidR="00F22019" w:rsidRDefault="00F22019" w:rsidP="00F22019">
      <w:pPr>
        <w:pStyle w:val="ListParagraph"/>
        <w:numPr>
          <w:ilvl w:val="0"/>
          <w:numId w:val="2"/>
        </w:numPr>
      </w:pPr>
      <w:r>
        <w:t xml:space="preserve">Add a Phone Number </w:t>
      </w:r>
    </w:p>
    <w:p w14:paraId="6FFA6BA7" w14:textId="6A8112F5" w:rsidR="00F22019" w:rsidRDefault="00F22019" w:rsidP="00F22019"/>
    <w:p w14:paraId="74C143C0" w14:textId="2C3603AE" w:rsidR="00F22019" w:rsidRDefault="00F22019" w:rsidP="00F22019">
      <w:r>
        <w:rPr>
          <w:noProof/>
        </w:rPr>
        <w:drawing>
          <wp:inline distT="0" distB="0" distL="0" distR="0" wp14:anchorId="43B69088" wp14:editId="4BF82B23">
            <wp:extent cx="3919993" cy="2357966"/>
            <wp:effectExtent l="0" t="0" r="4445" b="4445"/>
            <wp:docPr id="18" name="Picture 18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chat or text messag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840" cy="236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0015" w14:textId="1267DF40" w:rsidR="000221A7" w:rsidRDefault="000221A7" w:rsidP="00F22019"/>
    <w:p w14:paraId="35EC67E0" w14:textId="67731995" w:rsidR="000221A7" w:rsidRDefault="000221A7" w:rsidP="000221A7">
      <w:pPr>
        <w:pStyle w:val="Heading4"/>
      </w:pPr>
      <w:r>
        <w:t>Calling from Computer</w:t>
      </w:r>
    </w:p>
    <w:p w14:paraId="45A966A2" w14:textId="3DBF80BE" w:rsidR="0083494E" w:rsidRDefault="00D06A6A" w:rsidP="0083494E">
      <w:r>
        <w:t xml:space="preserve">Clicking </w:t>
      </w:r>
      <w:r w:rsidR="0083494E" w:rsidRPr="00D06A6A">
        <w:rPr>
          <w:b/>
          <w:bCs/>
        </w:rPr>
        <w:t>Call from [your] Computer</w:t>
      </w:r>
      <w:r>
        <w:rPr>
          <w:b/>
          <w:bCs/>
        </w:rPr>
        <w:t xml:space="preserve"> </w:t>
      </w:r>
      <w:r>
        <w:t xml:space="preserve">immediately </w:t>
      </w:r>
      <w:r w:rsidR="009879BE">
        <w:t>initiates</w:t>
      </w:r>
      <w:r w:rsidR="009E68D2">
        <w:t xml:space="preserve"> a phone call using a “Default Caller Id” </w:t>
      </w:r>
      <w:r w:rsidR="009879BE">
        <w:t xml:space="preserve">generated from your </w:t>
      </w:r>
      <w:r w:rsidR="00D9358E">
        <w:t>profile’s</w:t>
      </w:r>
      <w:r w:rsidR="009879BE">
        <w:t xml:space="preserve"> information. </w:t>
      </w:r>
    </w:p>
    <w:p w14:paraId="76BADCC0" w14:textId="79B3A8E2" w:rsidR="00D9358E" w:rsidRDefault="00D9358E" w:rsidP="0083494E"/>
    <w:p w14:paraId="4F90C7E6" w14:textId="77777777" w:rsidR="005E1EB4" w:rsidRDefault="00D9358E" w:rsidP="0083494E">
      <w:r>
        <w:t xml:space="preserve">Within the calling pane, you can </w:t>
      </w:r>
      <w:r w:rsidR="004126C0">
        <w:t xml:space="preserve">write </w:t>
      </w:r>
      <w:r w:rsidR="004126C0" w:rsidRPr="004126C0">
        <w:rPr>
          <w:b/>
          <w:bCs/>
        </w:rPr>
        <w:t>notes</w:t>
      </w:r>
      <w:r w:rsidR="004126C0">
        <w:t xml:space="preserve"> and when the call is completed </w:t>
      </w:r>
      <w:r w:rsidR="003F01B7">
        <w:t>you must select a general Call Result from a drop-down</w:t>
      </w:r>
      <w:r w:rsidR="005E1EB4">
        <w:t>:</w:t>
      </w:r>
    </w:p>
    <w:p w14:paraId="73D5B078" w14:textId="77777777" w:rsidR="005E1EB4" w:rsidRDefault="00572F96" w:rsidP="005E1EB4">
      <w:pPr>
        <w:pStyle w:val="ListParagraph"/>
        <w:numPr>
          <w:ilvl w:val="0"/>
          <w:numId w:val="3"/>
        </w:numPr>
      </w:pPr>
      <w:r>
        <w:t>Busy</w:t>
      </w:r>
    </w:p>
    <w:p w14:paraId="213DADA5" w14:textId="77777777" w:rsidR="005E1EB4" w:rsidRDefault="00572F96" w:rsidP="005E1EB4">
      <w:pPr>
        <w:pStyle w:val="ListParagraph"/>
        <w:numPr>
          <w:ilvl w:val="0"/>
          <w:numId w:val="3"/>
        </w:numPr>
      </w:pPr>
      <w:r>
        <w:t>No answer</w:t>
      </w:r>
    </w:p>
    <w:p w14:paraId="7A8A6398" w14:textId="77777777" w:rsidR="005E1EB4" w:rsidRDefault="00572F96" w:rsidP="005E1EB4">
      <w:pPr>
        <w:pStyle w:val="ListParagraph"/>
        <w:numPr>
          <w:ilvl w:val="0"/>
          <w:numId w:val="3"/>
        </w:numPr>
      </w:pPr>
      <w:r>
        <w:t>Left voicemail</w:t>
      </w:r>
    </w:p>
    <w:p w14:paraId="3FFE79D0" w14:textId="77777777" w:rsidR="005E1EB4" w:rsidRDefault="00572F96" w:rsidP="005E1EB4">
      <w:pPr>
        <w:pStyle w:val="ListParagraph"/>
        <w:numPr>
          <w:ilvl w:val="0"/>
          <w:numId w:val="3"/>
        </w:numPr>
      </w:pPr>
      <w:r>
        <w:t>Wrong Number</w:t>
      </w:r>
    </w:p>
    <w:p w14:paraId="7C62DF1B" w14:textId="65D50BCA" w:rsidR="00D9358E" w:rsidRDefault="005E1EB4" w:rsidP="005E1EB4">
      <w:pPr>
        <w:pStyle w:val="ListParagraph"/>
        <w:numPr>
          <w:ilvl w:val="0"/>
          <w:numId w:val="3"/>
        </w:numPr>
      </w:pPr>
      <w:r>
        <w:t>Successful call</w:t>
      </w:r>
    </w:p>
    <w:p w14:paraId="393231A1" w14:textId="0E281DDC" w:rsidR="005E1EB4" w:rsidRDefault="005E1EB4" w:rsidP="005E1EB4"/>
    <w:p w14:paraId="340E421C" w14:textId="13F03073" w:rsidR="005E1EB4" w:rsidRDefault="005E1EB4" w:rsidP="005E1EB4">
      <w:r>
        <w:t xml:space="preserve">This information is then saved to the contact’s profile and is accessible </w:t>
      </w:r>
      <w:r w:rsidR="00B93913">
        <w:t xml:space="preserve">for reviews and follow-ups. </w:t>
      </w:r>
    </w:p>
    <w:p w14:paraId="4F016D7C" w14:textId="1C0D16E7" w:rsidR="00D9358E" w:rsidRPr="00D06A6A" w:rsidRDefault="00D9358E" w:rsidP="0083494E">
      <w:r>
        <w:rPr>
          <w:noProof/>
        </w:rPr>
        <w:lastRenderedPageBreak/>
        <w:drawing>
          <wp:inline distT="0" distB="0" distL="0" distR="0" wp14:anchorId="3D345457" wp14:editId="7C68061D">
            <wp:extent cx="5034060" cy="6178164"/>
            <wp:effectExtent l="0" t="0" r="0" b="0"/>
            <wp:docPr id="19" name="Picture 19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chat or text messag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240" cy="618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4199" w14:textId="77777777" w:rsidR="008E3D0D" w:rsidRDefault="008E3D0D"/>
    <w:p w14:paraId="7F229426" w14:textId="2CFE00D0" w:rsidR="008E3D0D" w:rsidRDefault="003F5A4E" w:rsidP="00A05DEE">
      <w:pPr>
        <w:pStyle w:val="Heading4"/>
      </w:pPr>
      <w:r>
        <w:t>C</w:t>
      </w:r>
      <w:r w:rsidR="00A05DEE">
        <w:t>all Using Phone #</w:t>
      </w:r>
    </w:p>
    <w:p w14:paraId="6C9A6286" w14:textId="72DF58A1" w:rsidR="008E3D0D" w:rsidRDefault="00BE38A8">
      <w:r>
        <w:t xml:space="preserve">Clicking the </w:t>
      </w:r>
      <w:r w:rsidR="00031E09">
        <w:rPr>
          <w:b/>
          <w:bCs/>
        </w:rPr>
        <w:t xml:space="preserve">Add a Phone Number </w:t>
      </w:r>
      <w:r w:rsidR="00031E09">
        <w:t xml:space="preserve">option expands </w:t>
      </w:r>
      <w:r w:rsidR="000F2290">
        <w:t xml:space="preserve">to provide </w:t>
      </w:r>
      <w:r w:rsidR="00BB2D14">
        <w:t>three</w:t>
      </w:r>
      <w:r w:rsidR="000F2290">
        <w:t xml:space="preserve"> </w:t>
      </w:r>
      <w:r w:rsidR="00BB2D14">
        <w:t>options</w:t>
      </w:r>
      <w:r w:rsidR="000F2290">
        <w:t>:</w:t>
      </w:r>
    </w:p>
    <w:p w14:paraId="66D27D3B" w14:textId="0863B0B8" w:rsidR="000F2290" w:rsidRDefault="000F2290" w:rsidP="000F2290">
      <w:pPr>
        <w:pStyle w:val="ListParagraph"/>
        <w:numPr>
          <w:ilvl w:val="0"/>
          <w:numId w:val="4"/>
        </w:numPr>
      </w:pPr>
      <w:r>
        <w:t xml:space="preserve">Label </w:t>
      </w:r>
      <w:r w:rsidR="002C4BFF">
        <w:t xml:space="preserve">– Indicates </w:t>
      </w:r>
      <w:r w:rsidR="008C66FB">
        <w:t xml:space="preserve">the information that appears within Caller Id </w:t>
      </w:r>
    </w:p>
    <w:p w14:paraId="737F2CCD" w14:textId="7D581CCF" w:rsidR="008C66FB" w:rsidRDefault="008C66FB" w:rsidP="000F2290">
      <w:pPr>
        <w:pStyle w:val="ListParagraph"/>
        <w:numPr>
          <w:ilvl w:val="0"/>
          <w:numId w:val="4"/>
        </w:numPr>
      </w:pPr>
      <w:r>
        <w:t xml:space="preserve">Number – Indicates the phone </w:t>
      </w:r>
      <w:r w:rsidR="00795150">
        <w:t>number you are placing the call through</w:t>
      </w:r>
    </w:p>
    <w:p w14:paraId="38562903" w14:textId="3DBF8D57" w:rsidR="00BB2D14" w:rsidRDefault="00BB2D14" w:rsidP="000F2290">
      <w:pPr>
        <w:pStyle w:val="ListParagraph"/>
        <w:numPr>
          <w:ilvl w:val="0"/>
          <w:numId w:val="4"/>
        </w:numPr>
      </w:pPr>
      <w:r>
        <w:t xml:space="preserve">Set as </w:t>
      </w:r>
      <w:r w:rsidR="00F52E94">
        <w:t xml:space="preserve">Default Caller Id – Indicates that the information </w:t>
      </w:r>
      <w:r w:rsidR="00D70BD3">
        <w:t>provided is how you would like your calls to appear</w:t>
      </w:r>
    </w:p>
    <w:p w14:paraId="539AA1D9" w14:textId="4F4B9108" w:rsidR="00BB2D14" w:rsidRDefault="00BB2D14" w:rsidP="00BB2D14"/>
    <w:p w14:paraId="2107CD87" w14:textId="7A6C3645" w:rsidR="00BB2D14" w:rsidRDefault="00BB2D14" w:rsidP="00BB2D14">
      <w:r>
        <w:lastRenderedPageBreak/>
        <w:t xml:space="preserve">After providing </w:t>
      </w:r>
      <w:r w:rsidR="00D70BD3">
        <w:t xml:space="preserve">this information, </w:t>
      </w:r>
      <w:r w:rsidR="00F4606F">
        <w:t xml:space="preserve">click the </w:t>
      </w:r>
      <w:r w:rsidR="002E3AC7" w:rsidRPr="002E3AC7">
        <w:rPr>
          <w:b/>
          <w:bCs/>
        </w:rPr>
        <w:t>Phone</w:t>
      </w:r>
      <w:r w:rsidR="002E3AC7">
        <w:t xml:space="preserve"> icon again and you are now able to place </w:t>
      </w:r>
      <w:r w:rsidR="00676BDF">
        <w:t>calls using the phone number provided (</w:t>
      </w:r>
      <w:r w:rsidR="00676BDF" w:rsidRPr="00563ED4">
        <w:rPr>
          <w:i/>
          <w:iCs/>
        </w:rPr>
        <w:t>see image below</w:t>
      </w:r>
      <w:r w:rsidR="00676BDF">
        <w:t>)</w:t>
      </w:r>
      <w:r w:rsidR="00563ED4">
        <w:t>.</w:t>
      </w:r>
    </w:p>
    <w:p w14:paraId="246AF4AC" w14:textId="2AAD2567" w:rsidR="00563ED4" w:rsidRPr="00563ED4" w:rsidRDefault="00563ED4" w:rsidP="00BB2D14">
      <w:r w:rsidRPr="00563ED4">
        <w:drawing>
          <wp:inline distT="0" distB="0" distL="0" distR="0" wp14:anchorId="4F80A14E" wp14:editId="14B912B8">
            <wp:extent cx="4353533" cy="2915057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9E18" w14:textId="29E7ABAE" w:rsidR="008E3D0D" w:rsidRDefault="008E3D0D"/>
    <w:p w14:paraId="37B20D2D" w14:textId="7F81630F" w:rsidR="000149D8" w:rsidRDefault="000149D8" w:rsidP="000149D8">
      <w:pPr>
        <w:pStyle w:val="Heading2"/>
      </w:pPr>
      <w:r>
        <w:t>Sending Text Messages</w:t>
      </w:r>
    </w:p>
    <w:p w14:paraId="035E26BC" w14:textId="77777777" w:rsidR="00F14873" w:rsidRDefault="00F14873" w:rsidP="00F14873">
      <w:r>
        <w:t xml:space="preserve">In the top-center of the “General Information” page is a quick actions bar. </w:t>
      </w:r>
    </w:p>
    <w:p w14:paraId="4E00AA40" w14:textId="77777777" w:rsidR="00F14873" w:rsidRDefault="00F14873" w:rsidP="00F14873">
      <w:r w:rsidRPr="006E5250">
        <w:drawing>
          <wp:inline distT="0" distB="0" distL="0" distR="0" wp14:anchorId="4B2296F0" wp14:editId="09054D02">
            <wp:extent cx="3801005" cy="45726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3CAF" w14:textId="77777777" w:rsidR="00F14873" w:rsidRDefault="00F14873" w:rsidP="00F14873"/>
    <w:p w14:paraId="5A74BA79" w14:textId="669A50D0" w:rsidR="00F14873" w:rsidRDefault="00F14873" w:rsidP="00F14873">
      <w:r>
        <w:t xml:space="preserve">Click the </w:t>
      </w:r>
      <w:r>
        <w:rPr>
          <w:b/>
          <w:bCs/>
        </w:rPr>
        <w:t>Text Message</w:t>
      </w:r>
      <w:r w:rsidRPr="00BC6767">
        <w:t xml:space="preserve"> </w:t>
      </w:r>
      <w:r>
        <w:t xml:space="preserve">icon </w:t>
      </w:r>
      <w:r w:rsidRPr="00E81ABA">
        <w:drawing>
          <wp:inline distT="0" distB="0" distL="0" distR="0" wp14:anchorId="142B6EC7" wp14:editId="61457745">
            <wp:extent cx="429768" cy="27432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to initiate </w:t>
      </w:r>
      <w:r w:rsidR="00265C94">
        <w:t>text messaging with your contact</w:t>
      </w:r>
      <w:r>
        <w:t xml:space="preserve">. </w:t>
      </w:r>
    </w:p>
    <w:p w14:paraId="3A3802D1" w14:textId="77777777" w:rsidR="008E3D0D" w:rsidRDefault="008E3D0D"/>
    <w:p w14:paraId="11D0EEC2" w14:textId="009BBDBB" w:rsidR="008E3D0D" w:rsidRDefault="002A6158" w:rsidP="002A6158">
      <w:pPr>
        <w:pStyle w:val="Heading3"/>
      </w:pPr>
      <w:r>
        <w:t>Texting Window</w:t>
      </w:r>
    </w:p>
    <w:p w14:paraId="1764525C" w14:textId="5959E7DB" w:rsidR="008E3D0D" w:rsidRDefault="003A05C0">
      <w:r>
        <w:t xml:space="preserve">Clicking the “Text Message” icon </w:t>
      </w:r>
      <w:r w:rsidR="00844926">
        <w:t xml:space="preserve">launches a </w:t>
      </w:r>
      <w:r w:rsidR="005B3FCA">
        <w:t xml:space="preserve">text communication window (bottom-right of screen). </w:t>
      </w:r>
    </w:p>
    <w:p w14:paraId="32CB50BD" w14:textId="5C068FA5" w:rsidR="003A05C0" w:rsidRDefault="003A05C0"/>
    <w:p w14:paraId="7EB84AA4" w14:textId="0F91DD2B" w:rsidR="004B7003" w:rsidRDefault="00FB2EE5">
      <w:r>
        <w:rPr>
          <w:noProof/>
        </w:rPr>
        <mc:AlternateContent>
          <mc:Choice Requires="wpg">
            <w:drawing>
              <wp:inline distT="0" distB="0" distL="0" distR="0" wp14:anchorId="69DE6973" wp14:editId="0BF68F1D">
                <wp:extent cx="6857433" cy="575630"/>
                <wp:effectExtent l="0" t="0" r="635" b="0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433" cy="575630"/>
                          <a:chOff x="0" y="0"/>
                          <a:chExt cx="7122018" cy="602928"/>
                        </a:xfrm>
                      </wpg:grpSpPr>
                      <wps:wsp>
                        <wps:cNvPr id="28" name="Rounded Rectangle 41"/>
                        <wps:cNvSpPr/>
                        <wps:spPr>
                          <a:xfrm>
                            <a:off x="0" y="0"/>
                            <a:ext cx="7122018" cy="602928"/>
                          </a:xfrm>
                          <a:prstGeom prst="roundRect">
                            <a:avLst/>
                          </a:prstGeom>
                          <a:solidFill>
                            <a:srgbClr val="3C2F90">
                              <a:alpha val="8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2D8EED" w14:textId="64028465" w:rsidR="00FB2EE5" w:rsidRDefault="00FB2EE5" w:rsidP="00FB2EE5">
                              <w:pPr>
                                <w:ind w:left="450"/>
                              </w:pPr>
                              <w:r>
                                <w:t xml:space="preserve">The Text Message window floats </w:t>
                              </w:r>
                              <w:r w:rsidR="00367944">
                                <w:t xml:space="preserve">in its position, even when clicking into a new </w:t>
                              </w:r>
                              <w:r w:rsidR="00FC6379">
                                <w:t xml:space="preserve">link within FCOS. 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87085" y="95794"/>
                            <a:ext cx="263525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DE6973" id="Group 27" o:spid="_x0000_s1029" style="width:539.95pt;height:45.35pt;mso-position-horizontal-relative:char;mso-position-vertical-relative:line" coordsize="71220,6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">
                <v:roundrect id="Rounded Rectangle 41" o:spid="_x0000_s1030" style="position:absolute;width:71220;height:6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" fillcolor="#3c2f90" stroked="f" strokeweight="1pt">
                  <v:fill opacity="52428f"/>
                  <v:stroke joinstyle="miter"/>
                  <v:textbox style="mso-fit-shape-to-text:t">
                    <w:txbxContent>
                      <w:p w14:paraId="5A2D8EED" w14:textId="64028465" w:rsidR="00FB2EE5" w:rsidRDefault="00FB2EE5" w:rsidP="00FB2EE5">
                        <w:pPr>
                          <w:ind w:left="450"/>
                        </w:pPr>
                        <w:r>
                          <w:t xml:space="preserve">The Text Message window floats </w:t>
                        </w:r>
                        <w:r w:rsidR="00367944">
                          <w:t xml:space="preserve">in its position, even when clicking into a new </w:t>
                        </w:r>
                        <w:r w:rsidR="00FC6379">
                          <w:t xml:space="preserve">link within FCOS. </w:t>
                        </w:r>
                        <w:r>
                          <w:t xml:space="preserve"> </w:t>
                        </w:r>
                      </w:p>
                    </w:txbxContent>
                  </v:textbox>
                </v:roundrect>
                <v:shape id="Picture 29" o:spid="_x0000_s1031" type="#_x0000_t75" alt="Icon&#10;&#10;Description automatically generated" style="position:absolute;left:870;top:957;width:2636;height:234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">
                  <v:imagedata r:id="rId18" o:title="Icon&#10;&#10;Description automatically generated"/>
                </v:shape>
                <w10:anchorlock/>
              </v:group>
            </w:pict>
          </mc:Fallback>
        </mc:AlternateContent>
      </w:r>
    </w:p>
    <w:p w14:paraId="7F1470C2" w14:textId="77777777" w:rsidR="004B7003" w:rsidRDefault="004B7003"/>
    <w:p w14:paraId="4E36B3FE" w14:textId="6C10F01C" w:rsidR="004B7003" w:rsidRDefault="00A61161">
      <w:r w:rsidRPr="00A61161">
        <w:lastRenderedPageBreak/>
        <w:drawing>
          <wp:inline distT="0" distB="0" distL="0" distR="0" wp14:anchorId="60D86598" wp14:editId="6C77A779">
            <wp:extent cx="3458302" cy="3331597"/>
            <wp:effectExtent l="0" t="0" r="889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2060" cy="33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F84F" w14:textId="77777777" w:rsidR="004B7003" w:rsidRDefault="004B7003">
      <w:r>
        <w:br w:type="page"/>
      </w:r>
    </w:p>
    <w:p w14:paraId="6479AACA" w14:textId="77777777" w:rsidR="008E3D0D" w:rsidRDefault="008E3D0D" w:rsidP="008E3D0D">
      <w:pPr>
        <w:pStyle w:val="Heading1"/>
      </w:pPr>
      <w:bookmarkStart w:id="5" w:name="_Toc77771969"/>
      <w:r>
        <w:lastRenderedPageBreak/>
        <w:t>Version History Table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5"/>
        <w:gridCol w:w="1183"/>
        <w:gridCol w:w="4357"/>
        <w:gridCol w:w="1890"/>
        <w:gridCol w:w="1975"/>
      </w:tblGrid>
      <w:tr w:rsidR="008E3D0D" w:rsidRPr="008E3D0D" w14:paraId="25722A4C" w14:textId="77777777" w:rsidTr="00E50E16">
        <w:tc>
          <w:tcPr>
            <w:tcW w:w="1385" w:type="dxa"/>
            <w:shd w:val="clear" w:color="auto" w:fill="3F338E"/>
          </w:tcPr>
          <w:p w14:paraId="2A99FB26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>Date</w:t>
            </w:r>
          </w:p>
        </w:tc>
        <w:tc>
          <w:tcPr>
            <w:tcW w:w="1183" w:type="dxa"/>
            <w:shd w:val="clear" w:color="auto" w:fill="3F338E"/>
          </w:tcPr>
          <w:p w14:paraId="7044ACA1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>Version</w:t>
            </w:r>
          </w:p>
        </w:tc>
        <w:tc>
          <w:tcPr>
            <w:tcW w:w="4357" w:type="dxa"/>
            <w:shd w:val="clear" w:color="auto" w:fill="3F338E"/>
          </w:tcPr>
          <w:p w14:paraId="159F95CD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 xml:space="preserve">Description </w:t>
            </w:r>
          </w:p>
        </w:tc>
        <w:tc>
          <w:tcPr>
            <w:tcW w:w="1890" w:type="dxa"/>
            <w:shd w:val="clear" w:color="auto" w:fill="3F338E"/>
          </w:tcPr>
          <w:p w14:paraId="26428FF3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 xml:space="preserve">Owner </w:t>
            </w:r>
          </w:p>
        </w:tc>
        <w:tc>
          <w:tcPr>
            <w:tcW w:w="1975" w:type="dxa"/>
            <w:shd w:val="clear" w:color="auto" w:fill="3F338E"/>
          </w:tcPr>
          <w:p w14:paraId="629912C6" w14:textId="77777777" w:rsidR="008E3D0D" w:rsidRPr="008E3D0D" w:rsidRDefault="008E3D0D" w:rsidP="00E50E16">
            <w:pPr>
              <w:pStyle w:val="BodyText"/>
              <w:rPr>
                <w:b/>
                <w:bCs/>
                <w:color w:val="FFFFFF" w:themeColor="background1"/>
                <w:szCs w:val="22"/>
              </w:rPr>
            </w:pPr>
            <w:r w:rsidRPr="008E3D0D">
              <w:rPr>
                <w:b/>
                <w:bCs/>
                <w:color w:val="FFFFFF" w:themeColor="background1"/>
                <w:szCs w:val="22"/>
              </w:rPr>
              <w:t>Approver</w:t>
            </w:r>
          </w:p>
        </w:tc>
      </w:tr>
      <w:tr w:rsidR="008E3D0D" w:rsidRPr="008E3D0D" w14:paraId="60D43908" w14:textId="77777777" w:rsidTr="00E50E16">
        <w:tc>
          <w:tcPr>
            <w:tcW w:w="1385" w:type="dxa"/>
          </w:tcPr>
          <w:p w14:paraId="27CD5C75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  <w:r w:rsidRPr="008E3D0D">
              <w:rPr>
                <w:sz w:val="20"/>
                <w:szCs w:val="20"/>
              </w:rPr>
              <w:t>07/2</w:t>
            </w:r>
            <w:r w:rsidR="004B7003">
              <w:rPr>
                <w:sz w:val="20"/>
                <w:szCs w:val="20"/>
              </w:rPr>
              <w:t>1</w:t>
            </w:r>
            <w:r w:rsidRPr="008E3D0D">
              <w:rPr>
                <w:sz w:val="20"/>
                <w:szCs w:val="20"/>
              </w:rPr>
              <w:t>/2021</w:t>
            </w:r>
          </w:p>
        </w:tc>
        <w:tc>
          <w:tcPr>
            <w:tcW w:w="1183" w:type="dxa"/>
          </w:tcPr>
          <w:p w14:paraId="0C60CCD9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  <w:r w:rsidRPr="008E3D0D">
              <w:rPr>
                <w:sz w:val="20"/>
                <w:szCs w:val="20"/>
              </w:rPr>
              <w:t>1.0</w:t>
            </w:r>
          </w:p>
        </w:tc>
        <w:tc>
          <w:tcPr>
            <w:tcW w:w="4357" w:type="dxa"/>
          </w:tcPr>
          <w:p w14:paraId="789F5A39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  <w:r w:rsidRPr="008E3D0D">
              <w:rPr>
                <w:sz w:val="20"/>
                <w:szCs w:val="20"/>
              </w:rPr>
              <w:t xml:space="preserve">Document template created </w:t>
            </w:r>
          </w:p>
        </w:tc>
        <w:tc>
          <w:tcPr>
            <w:tcW w:w="1890" w:type="dxa"/>
          </w:tcPr>
          <w:p w14:paraId="14554228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  <w:r w:rsidRPr="008E3D0D">
              <w:rPr>
                <w:sz w:val="20"/>
                <w:szCs w:val="20"/>
              </w:rPr>
              <w:t>John Beatty</w:t>
            </w:r>
          </w:p>
        </w:tc>
        <w:tc>
          <w:tcPr>
            <w:tcW w:w="1975" w:type="dxa"/>
          </w:tcPr>
          <w:p w14:paraId="25D7BF57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</w:tr>
      <w:tr w:rsidR="008E3D0D" w:rsidRPr="008E3D0D" w14:paraId="7B822DBA" w14:textId="77777777" w:rsidTr="00E50E16">
        <w:tc>
          <w:tcPr>
            <w:tcW w:w="1385" w:type="dxa"/>
          </w:tcPr>
          <w:p w14:paraId="489CCC3C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183" w:type="dxa"/>
          </w:tcPr>
          <w:p w14:paraId="4253FBF4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4357" w:type="dxa"/>
          </w:tcPr>
          <w:p w14:paraId="2AF59788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2AC318B8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975" w:type="dxa"/>
          </w:tcPr>
          <w:p w14:paraId="19981C4B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</w:tr>
      <w:tr w:rsidR="008E3D0D" w:rsidRPr="008E3D0D" w14:paraId="750260BD" w14:textId="77777777" w:rsidTr="00E50E16">
        <w:tc>
          <w:tcPr>
            <w:tcW w:w="1385" w:type="dxa"/>
          </w:tcPr>
          <w:p w14:paraId="4C213986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183" w:type="dxa"/>
          </w:tcPr>
          <w:p w14:paraId="31A89462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4357" w:type="dxa"/>
          </w:tcPr>
          <w:p w14:paraId="2B51511D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69A19362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  <w:tc>
          <w:tcPr>
            <w:tcW w:w="1975" w:type="dxa"/>
          </w:tcPr>
          <w:p w14:paraId="76A00C3C" w14:textId="77777777" w:rsidR="008E3D0D" w:rsidRPr="008E3D0D" w:rsidRDefault="008E3D0D" w:rsidP="00E50E16">
            <w:pPr>
              <w:pStyle w:val="BodyText"/>
              <w:rPr>
                <w:sz w:val="20"/>
                <w:szCs w:val="20"/>
              </w:rPr>
            </w:pPr>
          </w:p>
        </w:tc>
      </w:tr>
    </w:tbl>
    <w:p w14:paraId="7746381B" w14:textId="77777777" w:rsidR="008E3D0D" w:rsidRDefault="008E3D0D"/>
    <w:p w14:paraId="5BE350FA" w14:textId="77777777" w:rsidR="008E3D0D" w:rsidRDefault="008E3D0D"/>
    <w:p w14:paraId="3AA679B0" w14:textId="77777777" w:rsidR="00110863" w:rsidRDefault="00110863"/>
    <w:p w14:paraId="1F9719E0" w14:textId="77777777" w:rsidR="003C6FFD" w:rsidRDefault="003C6FFD"/>
    <w:p w14:paraId="02C85E0D" w14:textId="77777777" w:rsidR="003C6FFD" w:rsidRDefault="003C6FFD"/>
    <w:p w14:paraId="5BCCCAA0" w14:textId="77777777" w:rsidR="003C6FFD" w:rsidRDefault="003C6FFD"/>
    <w:p w14:paraId="5A8634EB" w14:textId="77777777" w:rsidR="003C6FFD" w:rsidRDefault="003C6FFD"/>
    <w:p w14:paraId="69A8EF37" w14:textId="77777777" w:rsidR="003C6FFD" w:rsidRDefault="003C6FFD"/>
    <w:p w14:paraId="10EDF4A3" w14:textId="77777777" w:rsidR="003C6FFD" w:rsidRDefault="003C6FFD"/>
    <w:p w14:paraId="13CEDB06" w14:textId="77777777" w:rsidR="003C6FFD" w:rsidRDefault="003C6FFD"/>
    <w:p w14:paraId="01B52570" w14:textId="77777777" w:rsidR="003C6FFD" w:rsidRDefault="003C6FFD"/>
    <w:p w14:paraId="1D69EC44" w14:textId="77777777" w:rsidR="003C6FFD" w:rsidRDefault="003C6FFD"/>
    <w:p w14:paraId="0399B77D" w14:textId="77777777" w:rsidR="003C6FFD" w:rsidRDefault="003C6FFD"/>
    <w:p w14:paraId="3B20E52B" w14:textId="77777777" w:rsidR="003C6FFD" w:rsidRDefault="003C6FFD"/>
    <w:p w14:paraId="78046348" w14:textId="77777777" w:rsidR="003C6FFD" w:rsidRDefault="003C6FFD"/>
    <w:p w14:paraId="5B61B7FE" w14:textId="77777777" w:rsidR="003C6FFD" w:rsidRDefault="003C6FFD"/>
    <w:p w14:paraId="4EDC6869" w14:textId="77777777" w:rsidR="003C6FFD" w:rsidRDefault="003C6FFD"/>
    <w:p w14:paraId="789E5583" w14:textId="77777777" w:rsidR="003C6FFD" w:rsidRDefault="003C6FFD"/>
    <w:p w14:paraId="6D438CD5" w14:textId="77777777" w:rsidR="003C6FFD" w:rsidRDefault="003C6FFD"/>
    <w:p w14:paraId="537EA62A" w14:textId="77777777" w:rsidR="003C6FFD" w:rsidRDefault="003C6FFD"/>
    <w:p w14:paraId="3CB96A8E" w14:textId="77777777" w:rsidR="003C6FFD" w:rsidRDefault="003C6FFD"/>
    <w:p w14:paraId="3039A680" w14:textId="77777777" w:rsidR="003C6FFD" w:rsidRDefault="003C6FFD"/>
    <w:p w14:paraId="2EB538F8" w14:textId="77777777" w:rsidR="003C6FFD" w:rsidRDefault="003C6FFD"/>
    <w:p w14:paraId="79574BF8" w14:textId="77777777" w:rsidR="003C6FFD" w:rsidRDefault="003C6FFD"/>
    <w:p w14:paraId="250A6D0B" w14:textId="77777777" w:rsidR="003C6FFD" w:rsidRDefault="003C6FFD"/>
    <w:p w14:paraId="1C0613E4" w14:textId="77777777" w:rsidR="003C6FFD" w:rsidRDefault="003C6FFD"/>
    <w:p w14:paraId="3035E3F3" w14:textId="77777777" w:rsidR="003C6FFD" w:rsidRDefault="003C6FFD"/>
    <w:p w14:paraId="1E76BE1E" w14:textId="77777777" w:rsidR="003C6FFD" w:rsidRDefault="003C6FFD"/>
    <w:p w14:paraId="4C683A66" w14:textId="77777777" w:rsidR="003C6FFD" w:rsidRDefault="003C6FFD"/>
    <w:p w14:paraId="5595290E" w14:textId="77777777" w:rsidR="003C6FFD" w:rsidRDefault="003C6FFD"/>
    <w:p w14:paraId="5654DB4C" w14:textId="77777777" w:rsidR="003C6FFD" w:rsidRDefault="003C6FFD"/>
    <w:p w14:paraId="106DCAF4" w14:textId="77777777" w:rsidR="003C6FFD" w:rsidRDefault="003C6FFD"/>
    <w:p w14:paraId="5F0FAC09" w14:textId="77777777" w:rsidR="00CC6324" w:rsidRDefault="00CC6324">
      <w:r>
        <w:br w:type="page"/>
      </w:r>
    </w:p>
    <w:p w14:paraId="7747B45A" w14:textId="77777777" w:rsidR="003C6FFD" w:rsidRDefault="003C6FFD" w:rsidP="008E3D0D">
      <w:pPr>
        <w:pStyle w:val="Heading1"/>
      </w:pPr>
      <w:bookmarkStart w:id="6" w:name="_Toc77771970"/>
      <w:r>
        <w:lastRenderedPageBreak/>
        <w:t>Appendix A</w:t>
      </w:r>
      <w:bookmarkEnd w:id="6"/>
    </w:p>
    <w:p w14:paraId="14DECDCB" w14:textId="77777777" w:rsidR="003C6FFD" w:rsidRDefault="008E3D0D">
      <w:r>
        <w:rPr>
          <w:noProof/>
        </w:rPr>
        <mc:AlternateContent>
          <mc:Choice Requires="wpg">
            <w:drawing>
              <wp:inline distT="0" distB="0" distL="0" distR="0" wp14:anchorId="5C025AE2" wp14:editId="61656A17">
                <wp:extent cx="6858000" cy="345440"/>
                <wp:effectExtent l="0" t="0" r="0" b="0"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45440"/>
                          <a:chOff x="0" y="0"/>
                          <a:chExt cx="7122607" cy="361822"/>
                        </a:xfrm>
                      </wpg:grpSpPr>
                      <wps:wsp>
                        <wps:cNvPr id="41" name="Rounded Rectangle 41"/>
                        <wps:cNvSpPr/>
                        <wps:spPr>
                          <a:xfrm>
                            <a:off x="0" y="0"/>
                            <a:ext cx="7122607" cy="361822"/>
                          </a:xfrm>
                          <a:prstGeom prst="roundRect">
                            <a:avLst/>
                          </a:prstGeom>
                          <a:solidFill>
                            <a:srgbClr val="3C2F90">
                              <a:alpha val="8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F46793" w14:textId="77777777" w:rsidR="008E3D0D" w:rsidRDefault="008E3D0D" w:rsidP="008E3D0D">
                              <w:pPr>
                                <w:ind w:left="450"/>
                              </w:pPr>
                              <w:r>
                                <w:t>[Use to provide “Note”]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 descr="Ic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87085" y="95794"/>
                            <a:ext cx="263525" cy="234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025AE2" id="Group 39" o:spid="_x0000_s1032" style="width:540pt;height:27.2pt;mso-position-horizontal-relative:char;mso-position-vertical-relative:line" coordsize="71226,3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">
                <v:roundrect id="Rounded Rectangle 41" o:spid="_x0000_s1033" style="position:absolute;width:71226;height:36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" fillcolor="#3c2f90" stroked="f" strokeweight="1pt">
                  <v:fill opacity="52428f"/>
                  <v:stroke joinstyle="miter"/>
                  <v:textbox style="mso-fit-shape-to-text:t">
                    <w:txbxContent>
                      <w:p w14:paraId="1FF46793" w14:textId="77777777" w:rsidR="008E3D0D" w:rsidRDefault="008E3D0D" w:rsidP="008E3D0D">
                        <w:pPr>
                          <w:ind w:left="450"/>
                        </w:pPr>
                        <w:r>
                          <w:t>[Use to provide “Note”]</w:t>
                        </w:r>
                      </w:p>
                    </w:txbxContent>
                  </v:textbox>
                </v:roundrect>
                <v:shape id="Picture 42" o:spid="_x0000_s1034" type="#_x0000_t75" alt="Icon&#10;&#10;Description automatically generated" style="position:absolute;left:870;top:957;width:2636;height:234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">
                  <v:imagedata r:id="rId18" o:title="Icon&#10;&#10;Description automatically generated"/>
                </v:shape>
                <w10:anchorlock/>
              </v:group>
            </w:pict>
          </mc:Fallback>
        </mc:AlternateContent>
      </w:r>
    </w:p>
    <w:p w14:paraId="4289AA34" w14:textId="77777777" w:rsidR="003C6FFD" w:rsidRDefault="003C6FFD"/>
    <w:p w14:paraId="36537557" w14:textId="77777777" w:rsidR="003C6FFD" w:rsidRDefault="003C6FFD"/>
    <w:p w14:paraId="3AC96C63" w14:textId="77777777" w:rsidR="003C6FFD" w:rsidRDefault="003C6FFD"/>
    <w:p w14:paraId="5C4FED60" w14:textId="77777777" w:rsidR="003C6FFD" w:rsidRDefault="003C6FFD"/>
    <w:sectPr w:rsidR="003C6FFD" w:rsidSect="001D558C">
      <w:pgSz w:w="12240" w:h="15840"/>
      <w:pgMar w:top="1440" w:right="720" w:bottom="1440" w:left="720" w:header="0" w:footer="90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7D256" w14:textId="77777777" w:rsidR="009406F3" w:rsidRDefault="009406F3" w:rsidP="001D558C">
      <w:r>
        <w:separator/>
      </w:r>
    </w:p>
  </w:endnote>
  <w:endnote w:type="continuationSeparator" w:id="0">
    <w:p w14:paraId="0E5DB004" w14:textId="77777777" w:rsidR="009406F3" w:rsidRDefault="009406F3" w:rsidP="001D5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 SemiBold">
    <w:altName w:val="Open Sans SemiBold"/>
    <w:panose1 w:val="020B07060308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770938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E3CD9A7" w14:textId="77777777" w:rsidR="007149B0" w:rsidRDefault="00296169" w:rsidP="003C6FF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7695BD" w14:textId="77777777" w:rsidR="007149B0" w:rsidRDefault="009406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20" w:type="dxa"/>
      <w:tblLayout w:type="fixed"/>
      <w:tblLook w:val="06A0" w:firstRow="1" w:lastRow="0" w:firstColumn="1" w:lastColumn="0" w:noHBand="1" w:noVBand="1"/>
    </w:tblPr>
    <w:tblGrid>
      <w:gridCol w:w="3740"/>
      <w:gridCol w:w="3740"/>
      <w:gridCol w:w="3740"/>
    </w:tblGrid>
    <w:tr w:rsidR="007149B0" w14:paraId="128AA607" w14:textId="77777777" w:rsidTr="003C6FFD">
      <w:tc>
        <w:tcPr>
          <w:tcW w:w="3740" w:type="dxa"/>
        </w:tcPr>
        <w:p w14:paraId="2F68A84E" w14:textId="77777777" w:rsidR="007149B0" w:rsidRDefault="009406F3" w:rsidP="13B80BDB">
          <w:pPr>
            <w:pStyle w:val="Header"/>
            <w:ind w:left="-115"/>
          </w:pPr>
        </w:p>
      </w:tc>
      <w:tc>
        <w:tcPr>
          <w:tcW w:w="3740" w:type="dxa"/>
        </w:tcPr>
        <w:p w14:paraId="5D0D812A" w14:textId="77777777" w:rsidR="007149B0" w:rsidRDefault="009406F3" w:rsidP="13B80BDB">
          <w:pPr>
            <w:pStyle w:val="Header"/>
            <w:jc w:val="center"/>
          </w:pPr>
        </w:p>
      </w:tc>
      <w:tc>
        <w:tcPr>
          <w:tcW w:w="3740" w:type="dxa"/>
        </w:tcPr>
        <w:p w14:paraId="6A211760" w14:textId="77777777" w:rsidR="007149B0" w:rsidRDefault="009406F3" w:rsidP="13B80BDB">
          <w:pPr>
            <w:pStyle w:val="Header"/>
            <w:ind w:right="-115"/>
            <w:jc w:val="right"/>
          </w:pPr>
        </w:p>
      </w:tc>
    </w:tr>
  </w:tbl>
  <w:sdt>
    <w:sdtPr>
      <w:rPr>
        <w:rStyle w:val="PageNumber"/>
        <w:sz w:val="22"/>
      </w:rPr>
      <w:id w:val="-8087779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C102073" w14:textId="77777777" w:rsidR="003C6FFD" w:rsidRPr="003C6FFD" w:rsidRDefault="003C6FFD" w:rsidP="003C6FFD">
        <w:pPr>
          <w:pStyle w:val="Footer"/>
          <w:framePr w:wrap="none" w:vAnchor="text" w:hAnchor="page" w:x="6056" w:y="186"/>
          <w:rPr>
            <w:rStyle w:val="PageNumber"/>
            <w:sz w:val="22"/>
          </w:rPr>
        </w:pPr>
        <w:r w:rsidRPr="003C6FFD">
          <w:rPr>
            <w:rStyle w:val="PageNumber"/>
            <w:sz w:val="22"/>
          </w:rPr>
          <w:fldChar w:fldCharType="begin"/>
        </w:r>
        <w:r w:rsidRPr="003C6FFD">
          <w:rPr>
            <w:rStyle w:val="PageNumber"/>
            <w:sz w:val="22"/>
          </w:rPr>
          <w:instrText xml:space="preserve"> PAGE </w:instrText>
        </w:r>
        <w:r w:rsidRPr="003C6FFD">
          <w:rPr>
            <w:rStyle w:val="PageNumber"/>
            <w:sz w:val="22"/>
          </w:rPr>
          <w:fldChar w:fldCharType="separate"/>
        </w:r>
        <w:r w:rsidRPr="003C6FFD">
          <w:rPr>
            <w:rStyle w:val="PageNumber"/>
            <w:noProof/>
            <w:sz w:val="22"/>
          </w:rPr>
          <w:t>2</w:t>
        </w:r>
        <w:r w:rsidRPr="003C6FFD">
          <w:rPr>
            <w:rStyle w:val="PageNumber"/>
            <w:sz w:val="22"/>
          </w:rPr>
          <w:fldChar w:fldCharType="end"/>
        </w:r>
      </w:p>
    </w:sdtContent>
  </w:sdt>
  <w:p w14:paraId="41B9C7AD" w14:textId="2B448F69" w:rsidR="001D558C" w:rsidRPr="00CA417D" w:rsidRDefault="003D62F4" w:rsidP="001D558C">
    <w:pPr>
      <w:pStyle w:val="BodyText"/>
      <w:rPr>
        <w:sz w:val="22"/>
        <w:szCs w:val="22"/>
      </w:rPr>
    </w:pPr>
    <w:r>
      <w:rPr>
        <w:noProof/>
        <w:sz w:val="22"/>
        <w:szCs w:val="22"/>
      </w:rPr>
      <w:t>Communications: User Guide</w:t>
    </w:r>
    <w:r w:rsidR="001D558C" w:rsidRPr="00CA417D">
      <w:rPr>
        <w:noProof/>
        <w:sz w:val="22"/>
        <w:szCs w:val="22"/>
      </w:rPr>
      <w:ptab w:relativeTo="margin" w:alignment="center" w:leader="none"/>
    </w:r>
    <w:r w:rsidR="001D558C" w:rsidRPr="00CA417D">
      <w:rPr>
        <w:noProof/>
        <w:sz w:val="22"/>
        <w:szCs w:val="22"/>
      </w:rPr>
      <w:ptab w:relativeTo="margin" w:alignment="right" w:leader="none"/>
    </w:r>
    <w:r w:rsidR="001D558C" w:rsidRPr="00CA417D">
      <w:rPr>
        <w:noProof/>
        <w:sz w:val="22"/>
        <w:szCs w:val="22"/>
      </w:rPr>
      <w:t>Version 1.</w:t>
    </w:r>
    <w:r>
      <w:rPr>
        <w:noProof/>
        <w:sz w:val="22"/>
        <w:szCs w:val="22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0E1E5" w14:textId="77777777" w:rsidR="009406F3" w:rsidRDefault="009406F3" w:rsidP="001D558C">
      <w:r>
        <w:separator/>
      </w:r>
    </w:p>
  </w:footnote>
  <w:footnote w:type="continuationSeparator" w:id="0">
    <w:p w14:paraId="147C2D7D" w14:textId="77777777" w:rsidR="009406F3" w:rsidRDefault="009406F3" w:rsidP="001D5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CC04D" w14:textId="77777777" w:rsidR="001D558C" w:rsidRDefault="001D558C" w:rsidP="001D558C">
    <w:pPr>
      <w:pStyle w:val="Header"/>
      <w:jc w:val="right"/>
    </w:pPr>
  </w:p>
  <w:p w14:paraId="0F4A33B3" w14:textId="3462697E" w:rsidR="001D558C" w:rsidRDefault="003D62F4" w:rsidP="008E3D0D">
    <w:pPr>
      <w:pStyle w:val="Header"/>
      <w:tabs>
        <w:tab w:val="clear" w:pos="9360"/>
        <w:tab w:val="right" w:pos="10800"/>
      </w:tabs>
    </w:pPr>
    <w:r>
      <w:t>Comms-UG-007</w:t>
    </w:r>
    <w:r w:rsidR="008E3D0D">
      <w:tab/>
    </w:r>
    <w:r w:rsidR="008E3D0D">
      <w:tab/>
    </w:r>
    <w:r w:rsidR="001D558C">
      <w:rPr>
        <w:noProof/>
      </w:rPr>
      <w:drawing>
        <wp:inline distT="0" distB="0" distL="0" distR="0" wp14:anchorId="4F54FC9A" wp14:editId="0A6B73CB">
          <wp:extent cx="1162432" cy="486290"/>
          <wp:effectExtent l="0" t="0" r="0" b="0"/>
          <wp:docPr id="11" name="Picture 11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366" cy="5121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D558C">
      <w:rPr>
        <w:noProof/>
      </w:rPr>
      <w:drawing>
        <wp:anchor distT="0" distB="0" distL="114300" distR="114300" simplePos="0" relativeHeight="251659264" behindDoc="0" locked="0" layoutInCell="1" allowOverlap="1" wp14:anchorId="5745F009" wp14:editId="31167970">
          <wp:simplePos x="0" y="0"/>
          <wp:positionH relativeFrom="column">
            <wp:posOffset>6377940</wp:posOffset>
          </wp:positionH>
          <wp:positionV relativeFrom="paragraph">
            <wp:posOffset>-43279060</wp:posOffset>
          </wp:positionV>
          <wp:extent cx="424815" cy="309245"/>
          <wp:effectExtent l="0" t="0" r="0" b="0"/>
          <wp:wrapNone/>
          <wp:docPr id="8" name="Picture 8" descr="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Shap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815" cy="309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AE18D2" w14:textId="77777777" w:rsidR="007149B0" w:rsidRPr="001D558C" w:rsidRDefault="001D558C" w:rsidP="001D558C">
    <w:pPr>
      <w:pStyle w:val="Header"/>
      <w:tabs>
        <w:tab w:val="clear" w:pos="9360"/>
        <w:tab w:val="right" w:pos="9720"/>
      </w:tabs>
      <w:ind w:left="-720"/>
    </w:pPr>
    <w:r w:rsidRPr="00F30146">
      <w:rPr>
        <w:noProof/>
        <w:color w:val="7030A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3D944E" wp14:editId="436F4D47">
              <wp:simplePos x="0" y="0"/>
              <wp:positionH relativeFrom="column">
                <wp:posOffset>1</wp:posOffset>
              </wp:positionH>
              <wp:positionV relativeFrom="paragraph">
                <wp:posOffset>31386</wp:posOffset>
              </wp:positionV>
              <wp:extent cx="6858312" cy="0"/>
              <wp:effectExtent l="0" t="0" r="12700" b="1270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312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95050E" id="Straight Connector 1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45pt" to="540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" strokecolor="black [3213]" strokeweight="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57B93" w14:textId="77777777" w:rsidR="001D558C" w:rsidRDefault="001D558C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56DD"/>
    <w:multiLevelType w:val="hybridMultilevel"/>
    <w:tmpl w:val="3834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05933"/>
    <w:multiLevelType w:val="hybridMultilevel"/>
    <w:tmpl w:val="6FF0D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A1097"/>
    <w:multiLevelType w:val="hybridMultilevel"/>
    <w:tmpl w:val="4B7A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5590D"/>
    <w:multiLevelType w:val="hybridMultilevel"/>
    <w:tmpl w:val="1284A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F4"/>
    <w:rsid w:val="000149D8"/>
    <w:rsid w:val="000221A7"/>
    <w:rsid w:val="00030996"/>
    <w:rsid w:val="00031E09"/>
    <w:rsid w:val="0003375C"/>
    <w:rsid w:val="000A49F8"/>
    <w:rsid w:val="000F2290"/>
    <w:rsid w:val="00110863"/>
    <w:rsid w:val="001B18AD"/>
    <w:rsid w:val="001B4D38"/>
    <w:rsid w:val="001D558C"/>
    <w:rsid w:val="00224D04"/>
    <w:rsid w:val="00244CD1"/>
    <w:rsid w:val="00250019"/>
    <w:rsid w:val="00265C94"/>
    <w:rsid w:val="00272C2C"/>
    <w:rsid w:val="00296169"/>
    <w:rsid w:val="002A6158"/>
    <w:rsid w:val="002A7C65"/>
    <w:rsid w:val="002C4BFF"/>
    <w:rsid w:val="002E3AC7"/>
    <w:rsid w:val="00315E62"/>
    <w:rsid w:val="00367944"/>
    <w:rsid w:val="00370B7A"/>
    <w:rsid w:val="003A05C0"/>
    <w:rsid w:val="003C6FFD"/>
    <w:rsid w:val="003D39AC"/>
    <w:rsid w:val="003D62F4"/>
    <w:rsid w:val="003F01B7"/>
    <w:rsid w:val="003F5A4E"/>
    <w:rsid w:val="004126C0"/>
    <w:rsid w:val="00412B1C"/>
    <w:rsid w:val="00440839"/>
    <w:rsid w:val="00442346"/>
    <w:rsid w:val="004733ED"/>
    <w:rsid w:val="004B7003"/>
    <w:rsid w:val="00534BFD"/>
    <w:rsid w:val="005362E5"/>
    <w:rsid w:val="0053795E"/>
    <w:rsid w:val="00550D43"/>
    <w:rsid w:val="00563ED4"/>
    <w:rsid w:val="00572F96"/>
    <w:rsid w:val="0059171B"/>
    <w:rsid w:val="0059492C"/>
    <w:rsid w:val="005A0CB3"/>
    <w:rsid w:val="005B3FCA"/>
    <w:rsid w:val="005E1EB4"/>
    <w:rsid w:val="0061610F"/>
    <w:rsid w:val="00673F33"/>
    <w:rsid w:val="00676BDF"/>
    <w:rsid w:val="006800F9"/>
    <w:rsid w:val="006A6C46"/>
    <w:rsid w:val="006E5250"/>
    <w:rsid w:val="006F1C4D"/>
    <w:rsid w:val="00712936"/>
    <w:rsid w:val="007460F9"/>
    <w:rsid w:val="00792F89"/>
    <w:rsid w:val="00795150"/>
    <w:rsid w:val="007D7188"/>
    <w:rsid w:val="0083494E"/>
    <w:rsid w:val="00844926"/>
    <w:rsid w:val="008919C5"/>
    <w:rsid w:val="008B5D1A"/>
    <w:rsid w:val="008C66FB"/>
    <w:rsid w:val="008E3D0D"/>
    <w:rsid w:val="00905806"/>
    <w:rsid w:val="009406F3"/>
    <w:rsid w:val="00963A7E"/>
    <w:rsid w:val="00973FC5"/>
    <w:rsid w:val="00975931"/>
    <w:rsid w:val="00980052"/>
    <w:rsid w:val="009879BE"/>
    <w:rsid w:val="009B4CAA"/>
    <w:rsid w:val="009B5CF7"/>
    <w:rsid w:val="009B6781"/>
    <w:rsid w:val="009E68D2"/>
    <w:rsid w:val="00A05DEE"/>
    <w:rsid w:val="00A26F4B"/>
    <w:rsid w:val="00A61161"/>
    <w:rsid w:val="00AC069C"/>
    <w:rsid w:val="00B01F56"/>
    <w:rsid w:val="00B565B7"/>
    <w:rsid w:val="00B83286"/>
    <w:rsid w:val="00B93913"/>
    <w:rsid w:val="00BB2D14"/>
    <w:rsid w:val="00BC6767"/>
    <w:rsid w:val="00BC6C61"/>
    <w:rsid w:val="00BD4158"/>
    <w:rsid w:val="00BE38A8"/>
    <w:rsid w:val="00BE64E2"/>
    <w:rsid w:val="00C10695"/>
    <w:rsid w:val="00C80531"/>
    <w:rsid w:val="00C846B6"/>
    <w:rsid w:val="00CC4AD6"/>
    <w:rsid w:val="00CC6324"/>
    <w:rsid w:val="00CD1BB0"/>
    <w:rsid w:val="00CD3E1B"/>
    <w:rsid w:val="00CD6981"/>
    <w:rsid w:val="00CE01C1"/>
    <w:rsid w:val="00D06A6A"/>
    <w:rsid w:val="00D15BCF"/>
    <w:rsid w:val="00D34526"/>
    <w:rsid w:val="00D70BD3"/>
    <w:rsid w:val="00D82291"/>
    <w:rsid w:val="00D9358E"/>
    <w:rsid w:val="00DB621D"/>
    <w:rsid w:val="00E2324A"/>
    <w:rsid w:val="00E2381A"/>
    <w:rsid w:val="00E47BDC"/>
    <w:rsid w:val="00E65C7D"/>
    <w:rsid w:val="00E81ABA"/>
    <w:rsid w:val="00EB0AC0"/>
    <w:rsid w:val="00F14873"/>
    <w:rsid w:val="00F22019"/>
    <w:rsid w:val="00F4606F"/>
    <w:rsid w:val="00F52E94"/>
    <w:rsid w:val="00F607E2"/>
    <w:rsid w:val="00F826CA"/>
    <w:rsid w:val="00FB2EE5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3DDD"/>
  <w15:chartTrackingRefBased/>
  <w15:docId w15:val="{BAE8E8DA-BBF8-456F-BBED-5AA178FB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981"/>
    <w:rPr>
      <w:rFonts w:ascii="Open Sans" w:eastAsia="Verdana" w:hAnsi="Open Sans" w:cs="Verdana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DB621D"/>
    <w:pPr>
      <w:spacing w:before="79"/>
      <w:outlineLvl w:val="0"/>
    </w:pPr>
    <w:rPr>
      <w:b/>
      <w:color w:val="3F338E"/>
      <w:w w:val="95"/>
      <w:sz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DB621D"/>
    <w:pPr>
      <w:spacing w:before="369"/>
      <w:outlineLvl w:val="1"/>
    </w:pPr>
    <w:rPr>
      <w:b/>
      <w:bCs/>
      <w:color w:val="3F338E"/>
      <w:w w:val="95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DB621D"/>
    <w:pPr>
      <w:spacing w:before="31"/>
      <w:outlineLvl w:val="2"/>
    </w:pPr>
    <w:rPr>
      <w:b/>
      <w:color w:val="3F338E"/>
      <w:szCs w:val="29"/>
    </w:rPr>
  </w:style>
  <w:style w:type="paragraph" w:styleId="Heading4">
    <w:name w:val="heading 4"/>
    <w:basedOn w:val="Normal"/>
    <w:link w:val="Heading4Char"/>
    <w:uiPriority w:val="9"/>
    <w:unhideWhenUsed/>
    <w:qFormat/>
    <w:rsid w:val="0083494E"/>
    <w:pPr>
      <w:spacing w:before="79"/>
      <w:jc w:val="both"/>
      <w:outlineLvl w:val="3"/>
    </w:pPr>
    <w:rPr>
      <w:b/>
      <w:bCs/>
      <w:color w:val="3F338E"/>
      <w:w w:val="95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26CA"/>
    <w:rPr>
      <w:kern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826CA"/>
    <w:rPr>
      <w:rFonts w:eastAsia="Verdana" w:cs="Verdana"/>
      <w:kern w:val="28"/>
      <w:sz w:val="28"/>
      <w:szCs w:val="28"/>
      <w:lang w:bidi="en-US"/>
    </w:rPr>
  </w:style>
  <w:style w:type="paragraph" w:styleId="ListParagraph">
    <w:name w:val="List Paragraph"/>
    <w:basedOn w:val="Normal"/>
    <w:uiPriority w:val="1"/>
    <w:qFormat/>
    <w:rsid w:val="00CD6981"/>
    <w:pPr>
      <w:ind w:left="1660" w:hanging="361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B621D"/>
    <w:rPr>
      <w:rFonts w:ascii="Open Sans" w:eastAsia="Verdana" w:hAnsi="Open Sans" w:cs="Verdana"/>
      <w:b/>
      <w:color w:val="3F338E"/>
      <w:w w:val="95"/>
      <w:sz w:val="40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DB621D"/>
    <w:rPr>
      <w:rFonts w:ascii="Open Sans" w:eastAsia="Verdana" w:hAnsi="Open Sans" w:cs="Verdana"/>
      <w:b/>
      <w:bCs/>
      <w:color w:val="3F338E"/>
      <w:w w:val="95"/>
      <w:sz w:val="32"/>
      <w:szCs w:val="32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DB621D"/>
    <w:rPr>
      <w:rFonts w:ascii="Open Sans" w:eastAsia="Verdana" w:hAnsi="Open Sans" w:cs="Verdana"/>
      <w:b/>
      <w:color w:val="3F338E"/>
      <w:szCs w:val="29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83494E"/>
    <w:rPr>
      <w:rFonts w:ascii="Open Sans" w:eastAsia="Verdana" w:hAnsi="Open Sans" w:cs="Verdana"/>
      <w:b/>
      <w:bCs/>
      <w:color w:val="3F338E"/>
      <w:w w:val="95"/>
      <w:szCs w:val="2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D55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58C"/>
    <w:rPr>
      <w:rFonts w:eastAsia="Verdana" w:cs="Verdana"/>
      <w:sz w:val="28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55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58C"/>
    <w:rPr>
      <w:rFonts w:eastAsia="Verdana" w:cs="Verdana"/>
      <w:sz w:val="28"/>
      <w:szCs w:val="22"/>
      <w:lang w:bidi="en-US"/>
    </w:rPr>
  </w:style>
  <w:style w:type="character" w:styleId="Hyperlink">
    <w:name w:val="Hyperlink"/>
    <w:basedOn w:val="DefaultParagraphFont"/>
    <w:uiPriority w:val="99"/>
    <w:unhideWhenUsed/>
    <w:rsid w:val="001D558C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1D558C"/>
  </w:style>
  <w:style w:type="paragraph" w:styleId="TOC1">
    <w:name w:val="toc 1"/>
    <w:basedOn w:val="Normal"/>
    <w:next w:val="Normal"/>
    <w:autoRedefine/>
    <w:uiPriority w:val="39"/>
    <w:unhideWhenUsed/>
    <w:rsid w:val="001D558C"/>
    <w:pPr>
      <w:spacing w:before="360" w:after="360"/>
    </w:pPr>
    <w:rPr>
      <w:rFonts w:cstheme="minorHAnsi"/>
      <w:b/>
      <w:bCs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D558C"/>
    <w:rPr>
      <w:rFonts w:cstheme="minorHAnsi"/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1D558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w w:val="100"/>
      <w:sz w:val="28"/>
      <w:szCs w:val="28"/>
      <w:lang w:bidi="ar-SA"/>
    </w:rPr>
  </w:style>
  <w:style w:type="table" w:styleId="TableGrid">
    <w:name w:val="Table Grid"/>
    <w:basedOn w:val="TableNormal"/>
    <w:uiPriority w:val="59"/>
    <w:rsid w:val="003C6FFD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C632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%20Beatty\OneDrive%20-%20Graham%20Ventures\Documents\Custom%20Office%20Templates\UserGuid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UserGuide Template</Template>
  <TotalTime>5854</TotalTime>
  <Pages>10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Beatty</dc:creator>
  <cp:keywords/>
  <dc:description/>
  <cp:lastModifiedBy>John Beatty</cp:lastModifiedBy>
  <cp:revision>94</cp:revision>
  <dcterms:created xsi:type="dcterms:W3CDTF">2021-09-02T20:28:00Z</dcterms:created>
  <dcterms:modified xsi:type="dcterms:W3CDTF">2021-09-07T15:59:00Z</dcterms:modified>
</cp:coreProperties>
</file>